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74A88" w14:textId="54875F8A" w:rsidR="00C264CE" w:rsidRDefault="005173F8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6909C5" wp14:editId="1ADF4F6B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76E234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DE7EDA" wp14:editId="738DC06F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A86AB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9E8111" wp14:editId="71148AD8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AC8107" w14:textId="3C1F7369" w:rsidR="005173F8" w:rsidRPr="005173F8" w:rsidRDefault="005173F8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E811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01AC8107" w14:textId="3C1F7369" w:rsidR="005173F8" w:rsidRPr="005173F8" w:rsidRDefault="005173F8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A09743" wp14:editId="21342085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569674" w14:textId="67D04F47" w:rsidR="005173F8" w:rsidRPr="005173F8" w:rsidRDefault="005173F8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09743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6A569674" w14:textId="67D04F47" w:rsidR="005173F8" w:rsidRPr="005173F8" w:rsidRDefault="005173F8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9DC710" wp14:editId="31EBAA5F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619B75" w14:textId="38F3C159" w:rsidR="005173F8" w:rsidRPr="005173F8" w:rsidRDefault="005173F8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10/4/2025 1:57:36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DC710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35619B75" w14:textId="38F3C159" w:rsidR="005173F8" w:rsidRPr="005173F8" w:rsidRDefault="005173F8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10/4/2025 1:57:36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1AD105" wp14:editId="3F3C0ACD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810449" w14:textId="7D7724CC" w:rsidR="005173F8" w:rsidRPr="005173F8" w:rsidRDefault="005173F8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AD105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1E810449" w14:textId="7D7724CC" w:rsidR="005173F8" w:rsidRPr="005173F8" w:rsidRDefault="005173F8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4EB33E" wp14:editId="4D3F35C1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1CDB91" w14:textId="0CFE0DD9" w:rsidR="005173F8" w:rsidRPr="005173F8" w:rsidRDefault="005173F8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EB33E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521CDB91" w14:textId="0CFE0DD9" w:rsidR="005173F8" w:rsidRPr="005173F8" w:rsidRDefault="005173F8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38072E" wp14:editId="369FED9A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35E398" w14:textId="306AF434" w:rsidR="005173F8" w:rsidRPr="005173F8" w:rsidRDefault="005173F8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8072E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5A35E398" w14:textId="306AF434" w:rsidR="005173F8" w:rsidRPr="005173F8" w:rsidRDefault="005173F8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D2F8A8" wp14:editId="22472609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1B833FAF" w14:textId="066DB55B" w:rsidR="005173F8" w:rsidRPr="005173F8" w:rsidRDefault="005173F8" w:rsidP="005173F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2F8A8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1B833FAF" w14:textId="066DB55B" w:rsidR="005173F8" w:rsidRPr="005173F8" w:rsidRDefault="005173F8" w:rsidP="005173F8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06E2AC" wp14:editId="0B34AF95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70727C" w14:textId="4C72B8C3" w:rsidR="005173F8" w:rsidRPr="005173F8" w:rsidRDefault="005173F8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6E2AC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5B70727C" w14:textId="4C72B8C3" w:rsidR="005173F8" w:rsidRPr="005173F8" w:rsidRDefault="005173F8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0983130F" w14:textId="7732747B" w:rsidR="005173F8" w:rsidRDefault="005173F8" w:rsidP="009D4204"/>
    <w:p w14:paraId="65AB974E" w14:textId="77777777" w:rsidR="005173F8" w:rsidRDefault="005173F8">
      <w:r>
        <w:br w:type="page"/>
      </w:r>
    </w:p>
    <w:p w14:paraId="16377443" w14:textId="77777777" w:rsidR="005173F8" w:rsidRPr="009D4204" w:rsidRDefault="005173F8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45B601" wp14:editId="6F56D6E5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3B0F7A50" w14:textId="43C4F9FA" w:rsidR="005173F8" w:rsidRPr="005173F8" w:rsidRDefault="005173F8" w:rsidP="005173F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5B601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3B0F7A50" w14:textId="43C4F9FA" w:rsidR="005173F8" w:rsidRPr="005173F8" w:rsidRDefault="005173F8" w:rsidP="005173F8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84C1C8" wp14:editId="386EC316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E19BC5" w14:textId="562E0228" w:rsidR="005173F8" w:rsidRPr="005173F8" w:rsidRDefault="005173F8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4C1C8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61E19BC5" w14:textId="562E0228" w:rsidR="005173F8" w:rsidRPr="005173F8" w:rsidRDefault="005173F8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5173F8" w:rsidRPr="005173F8" w14:paraId="1A8E1C75" w14:textId="77777777" w:rsidTr="005173F8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AF84FF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5173F8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5173F8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12.03 %</w:t>
            </w:r>
          </w:p>
        </w:tc>
      </w:tr>
      <w:tr w:rsidR="005173F8" w:rsidRPr="005173F8" w14:paraId="7B06BF72" w14:textId="77777777" w:rsidTr="005173F8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6649B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AE7FAE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64E2DE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04260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DF5403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A6C9BD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96188C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38983D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352CDD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5173F8" w:rsidRPr="005173F8" w14:paraId="76B14333" w14:textId="77777777" w:rsidTr="005173F8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B7C36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0910F1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DBA18D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D17A50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4E1712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D7D65F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47C344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0.7135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AEFDA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0.0982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706A77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5173F8" w:rsidRPr="005173F8" w14:paraId="1B25BEFC" w14:textId="77777777" w:rsidTr="005173F8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BF1EB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2C778D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F31205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0733B0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56DA1A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F9F853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182.5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B8830A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0.7195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87C5EA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0.1345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C06D16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5173F8" w:rsidRPr="005173F8" w14:paraId="294AF186" w14:textId="77777777" w:rsidTr="005173F8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C82CC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D276E4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27FE2B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E7C7B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0A51C1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EF0F23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144.3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248A21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0.7314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D3FAB7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0.2122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461971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1.0061</w:t>
            </w:r>
          </w:p>
        </w:tc>
      </w:tr>
      <w:tr w:rsidR="005173F8" w:rsidRPr="005173F8" w14:paraId="4DA2E3B8" w14:textId="77777777" w:rsidTr="005173F8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2063B1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Tc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9D581D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4A3013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2.21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22ECB8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E021F1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2F5E4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193.7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1FEF6A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0.7663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308934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0.5363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C659C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1.0042</w:t>
            </w:r>
          </w:p>
        </w:tc>
      </w:tr>
      <w:tr w:rsidR="005173F8" w:rsidRPr="005173F8" w14:paraId="32FEC0DA" w14:textId="77777777" w:rsidTr="005173F8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6DFB5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C1291B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29.0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29826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A3AB24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E96CE7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03B82D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219.4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D8385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0.8586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6B51BE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0.9298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2BCA5B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1.0369</w:t>
            </w:r>
          </w:p>
        </w:tc>
      </w:tr>
      <w:tr w:rsidR="005173F8" w:rsidRPr="005173F8" w14:paraId="0FE29DB7" w14:textId="77777777" w:rsidTr="005173F8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94315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M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F7F4E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38.3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53A4C8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2.08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E57781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66A74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CEAEC6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569.2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13921B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0.7654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D90E25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0.5366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007058" w14:textId="77777777" w:rsidR="005173F8" w:rsidRPr="005173F8" w:rsidRDefault="005173F8" w:rsidP="005173F8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73F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1.0071</w:t>
            </w:r>
          </w:p>
        </w:tc>
      </w:tr>
    </w:tbl>
    <w:p w14:paraId="24088DBE" w14:textId="1DDBD999" w:rsidR="005173F8" w:rsidRPr="009D4204" w:rsidRDefault="005173F8" w:rsidP="009D4204"/>
    <w:sectPr w:rsidR="005173F8" w:rsidRPr="009D4204" w:rsidSect="005173F8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E34AD" w14:textId="77777777" w:rsidR="00E77AF3" w:rsidRDefault="00E77AF3" w:rsidP="0053017F">
      <w:pPr>
        <w:spacing w:after="0" w:line="240" w:lineRule="auto"/>
      </w:pPr>
      <w:r>
        <w:separator/>
      </w:r>
    </w:p>
  </w:endnote>
  <w:endnote w:type="continuationSeparator" w:id="0">
    <w:p w14:paraId="39CAB022" w14:textId="77777777" w:rsidR="00E77AF3" w:rsidRDefault="00E77AF3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8820D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871CC44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19739" w14:textId="77777777" w:rsidR="00E77AF3" w:rsidRDefault="00E77AF3" w:rsidP="0053017F">
      <w:pPr>
        <w:spacing w:after="0" w:line="240" w:lineRule="auto"/>
      </w:pPr>
      <w:r>
        <w:separator/>
      </w:r>
    </w:p>
  </w:footnote>
  <w:footnote w:type="continuationSeparator" w:id="0">
    <w:p w14:paraId="1BEB5655" w14:textId="77777777" w:rsidR="00E77AF3" w:rsidRDefault="00E77AF3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A9828" w14:textId="553B00DA" w:rsidR="005173F8" w:rsidRDefault="005173F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9C99B7" wp14:editId="4F44CD49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AB18FC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F8"/>
    <w:rsid w:val="00044274"/>
    <w:rsid w:val="001370E1"/>
    <w:rsid w:val="0023457B"/>
    <w:rsid w:val="004C791E"/>
    <w:rsid w:val="00507EC5"/>
    <w:rsid w:val="005173F8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DA21AE"/>
    <w:rsid w:val="00E1664E"/>
    <w:rsid w:val="00E30942"/>
    <w:rsid w:val="00E77AF3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D77C95"/>
  <w15:chartTrackingRefBased/>
  <w15:docId w15:val="{5AAA068C-B131-481E-AF23-49EAC81D7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0</TotalTime>
  <Pages>2</Pages>
  <Words>81</Words>
  <Characters>325</Characters>
  <Application>Microsoft Office Word</Application>
  <DocSecurity>0</DocSecurity>
  <Lines>68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2025-10-04T08:53:00Z</dcterms:created>
  <dcterms:modified xsi:type="dcterms:W3CDTF">2025-10-04T08:53:00Z</dcterms:modified>
</cp:coreProperties>
</file>