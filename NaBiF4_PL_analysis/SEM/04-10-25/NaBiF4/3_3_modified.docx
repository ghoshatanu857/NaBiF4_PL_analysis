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8A4B3" w14:textId="483B3AE8" w:rsidR="00C264CE" w:rsidRDefault="0061480D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4FAFE6" wp14:editId="1C9550BD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30FC64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4A78CD" wp14:editId="1DA5AF89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9991C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A13476" wp14:editId="14ACECF8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3F9005" w14:textId="490B92AD" w:rsidR="0061480D" w:rsidRPr="0061480D" w:rsidRDefault="0061480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A1347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353F9005" w14:textId="490B92AD" w:rsidR="0061480D" w:rsidRPr="0061480D" w:rsidRDefault="0061480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E45EE6" wp14:editId="4FF8D621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81B709" w14:textId="183B9299" w:rsidR="0061480D" w:rsidRPr="0061480D" w:rsidRDefault="0061480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45EE6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7A81B709" w14:textId="183B9299" w:rsidR="0061480D" w:rsidRPr="0061480D" w:rsidRDefault="0061480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8CA475" wp14:editId="5E63656F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6551F9" w14:textId="26373F73" w:rsidR="0061480D" w:rsidRPr="0061480D" w:rsidRDefault="0061480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10/4/2025 1:57:36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CA475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4F6551F9" w14:textId="26373F73" w:rsidR="0061480D" w:rsidRPr="0061480D" w:rsidRDefault="0061480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10/4/2025 1:57:36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EDC541" wp14:editId="37C3FD32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2657F0" w14:textId="74D5456C" w:rsidR="0061480D" w:rsidRPr="0061480D" w:rsidRDefault="0061480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DC541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032657F0" w14:textId="74D5456C" w:rsidR="0061480D" w:rsidRPr="0061480D" w:rsidRDefault="0061480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51A7A8" wp14:editId="4B23B10E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C01ED7" w14:textId="334C40AD" w:rsidR="0061480D" w:rsidRPr="0061480D" w:rsidRDefault="0061480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1A7A8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3DC01ED7" w14:textId="334C40AD" w:rsidR="0061480D" w:rsidRPr="0061480D" w:rsidRDefault="0061480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2EA1EB" wp14:editId="71B456DF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5BBC1E" w14:textId="2E75A7B8" w:rsidR="0061480D" w:rsidRPr="0061480D" w:rsidRDefault="0061480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EA1EB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2C5BBC1E" w14:textId="2E75A7B8" w:rsidR="0061480D" w:rsidRPr="0061480D" w:rsidRDefault="0061480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F14C72" wp14:editId="15F63C0C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1C2A876C" w14:textId="3BA9D928" w:rsidR="0061480D" w:rsidRPr="0061480D" w:rsidRDefault="0061480D" w:rsidP="0061480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14C72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1C2A876C" w14:textId="3BA9D928" w:rsidR="0061480D" w:rsidRPr="0061480D" w:rsidRDefault="0061480D" w:rsidP="0061480D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2D6E4" wp14:editId="102ED48B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E83F02" w14:textId="2FFBC955" w:rsidR="0061480D" w:rsidRPr="0061480D" w:rsidRDefault="0061480D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2D6E4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49E83F02" w14:textId="2FFBC955" w:rsidR="0061480D" w:rsidRPr="0061480D" w:rsidRDefault="0061480D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52535BD7" w14:textId="124C88DB" w:rsidR="0061480D" w:rsidRDefault="0061480D" w:rsidP="009D4204"/>
    <w:p w14:paraId="1D2AFBDF" w14:textId="77777777" w:rsidR="0061480D" w:rsidRDefault="0061480D">
      <w:r>
        <w:br w:type="page"/>
      </w:r>
    </w:p>
    <w:p w14:paraId="28288632" w14:textId="77777777" w:rsidR="0061480D" w:rsidRPr="009D4204" w:rsidRDefault="0061480D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F784BA" wp14:editId="402C9ADD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3574C3E7" w14:textId="389D2849" w:rsidR="0061480D" w:rsidRPr="0061480D" w:rsidRDefault="0061480D" w:rsidP="0061480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784BA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3574C3E7" w14:textId="389D2849" w:rsidR="0061480D" w:rsidRPr="0061480D" w:rsidRDefault="0061480D" w:rsidP="0061480D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ECEC" wp14:editId="65F9281D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551CB4" w14:textId="2583CF59" w:rsidR="0061480D" w:rsidRPr="0061480D" w:rsidRDefault="0061480D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ECEC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69551CB4" w14:textId="2583CF59" w:rsidR="0061480D" w:rsidRPr="0061480D" w:rsidRDefault="0061480D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61480D" w:rsidRPr="0061480D" w14:paraId="78F935D6" w14:textId="77777777" w:rsidTr="0061480D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B89357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61480D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61480D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10.72 %</w:t>
            </w:r>
          </w:p>
        </w:tc>
      </w:tr>
      <w:tr w:rsidR="0061480D" w:rsidRPr="0061480D" w14:paraId="4A7152B4" w14:textId="77777777" w:rsidTr="0061480D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934CA7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06A87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3377F0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8D0330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0097A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385A45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BF7CF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EABDF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46486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61480D" w:rsidRPr="0061480D" w14:paraId="4682121C" w14:textId="77777777" w:rsidTr="0061480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7E9E20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5308E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A4860A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B6E7EE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EC5513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89BE9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D20399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0.6988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E0E922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0.1056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5CB469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61480D" w:rsidRPr="0061480D" w14:paraId="1A98116A" w14:textId="77777777" w:rsidTr="0061480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FDA0A8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08F066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FB48B4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20FE74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E728C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0D267E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AB478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0.7045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A53CF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0.1410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DFB8C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61480D" w:rsidRPr="0061480D" w14:paraId="3D7C5861" w14:textId="77777777" w:rsidTr="0061480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0C408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D4D69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1F7B33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C64D5C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92A999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8130FE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415505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0.7162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676500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0.2094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9A9614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1.0066</w:t>
            </w:r>
          </w:p>
        </w:tc>
      </w:tr>
      <w:tr w:rsidR="0061480D" w:rsidRPr="0061480D" w14:paraId="415B2F6C" w14:textId="77777777" w:rsidTr="0061480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575648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95E837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FA5A92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719604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94DE68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253C83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8F2377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0.8368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056B6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0.9104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B4CB9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1.0433</w:t>
            </w:r>
          </w:p>
        </w:tc>
      </w:tr>
      <w:tr w:rsidR="0061480D" w:rsidRPr="0061480D" w14:paraId="57744BB9" w14:textId="77777777" w:rsidTr="0061480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371062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7C6ABF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1817D9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57C06A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D8184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DE8B14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8A6E35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0.8469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2CF7B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0.9237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CE6E90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1.0398</w:t>
            </w:r>
          </w:p>
        </w:tc>
      </w:tr>
      <w:tr w:rsidR="0061480D" w:rsidRPr="0061480D" w14:paraId="195F8C24" w14:textId="77777777" w:rsidTr="0061480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9E801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M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62223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88643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38166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F7DD5B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3A17D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744.4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86D914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0.7501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2B599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0.5289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3D868B" w14:textId="77777777" w:rsidR="0061480D" w:rsidRPr="0061480D" w:rsidRDefault="0061480D" w:rsidP="0061480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48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1.0068</w:t>
            </w:r>
          </w:p>
        </w:tc>
      </w:tr>
    </w:tbl>
    <w:p w14:paraId="6CCD1286" w14:textId="0053C13A" w:rsidR="0061480D" w:rsidRPr="009D4204" w:rsidRDefault="0061480D" w:rsidP="009D4204"/>
    <w:sectPr w:rsidR="0061480D" w:rsidRPr="009D4204" w:rsidSect="0061480D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A9078" w14:textId="77777777" w:rsidR="003948B4" w:rsidRDefault="003948B4" w:rsidP="0053017F">
      <w:pPr>
        <w:spacing w:after="0" w:line="240" w:lineRule="auto"/>
      </w:pPr>
      <w:r>
        <w:separator/>
      </w:r>
    </w:p>
  </w:endnote>
  <w:endnote w:type="continuationSeparator" w:id="0">
    <w:p w14:paraId="437EE80B" w14:textId="77777777" w:rsidR="003948B4" w:rsidRDefault="003948B4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A828F0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7376A7C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55D11" w14:textId="77777777" w:rsidR="003948B4" w:rsidRDefault="003948B4" w:rsidP="0053017F">
      <w:pPr>
        <w:spacing w:after="0" w:line="240" w:lineRule="auto"/>
      </w:pPr>
      <w:r>
        <w:separator/>
      </w:r>
    </w:p>
  </w:footnote>
  <w:footnote w:type="continuationSeparator" w:id="0">
    <w:p w14:paraId="602BB944" w14:textId="77777777" w:rsidR="003948B4" w:rsidRDefault="003948B4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BB12F" w14:textId="10DBA6BA" w:rsidR="0061480D" w:rsidRDefault="006148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97E2C5" wp14:editId="78F8D06D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8AF0924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0D"/>
    <w:rsid w:val="00044274"/>
    <w:rsid w:val="001370E1"/>
    <w:rsid w:val="0023457B"/>
    <w:rsid w:val="003948B4"/>
    <w:rsid w:val="004C791E"/>
    <w:rsid w:val="00507EC5"/>
    <w:rsid w:val="0053017F"/>
    <w:rsid w:val="005F47B7"/>
    <w:rsid w:val="0061480D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A6E15"/>
  <w15:chartTrackingRefBased/>
  <w15:docId w15:val="{C9D08D50-5F1D-419B-A643-1496DEC5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8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</TotalTime>
  <Pages>2</Pages>
  <Words>81</Words>
  <Characters>322</Characters>
  <Application>Microsoft Office Word</Application>
  <DocSecurity>0</DocSecurity>
  <Lines>68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2025-10-04T08:54:00Z</dcterms:created>
  <dcterms:modified xsi:type="dcterms:W3CDTF">2025-10-04T08:55:00Z</dcterms:modified>
</cp:coreProperties>
</file>