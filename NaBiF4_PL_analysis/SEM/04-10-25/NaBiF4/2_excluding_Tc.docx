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2CE0C" w14:textId="70DF7D6C" w:rsidR="00C264CE" w:rsidRDefault="005B140A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DB78E4" wp14:editId="23844DBF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982FBE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E3CBC5" wp14:editId="2FE813B5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C3CD6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F598E0" wp14:editId="454B2547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39E438" w14:textId="6EE1E56A" w:rsidR="005B140A" w:rsidRPr="005B140A" w:rsidRDefault="005B140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F598E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E39E438" w14:textId="6EE1E56A" w:rsidR="005B140A" w:rsidRPr="005B140A" w:rsidRDefault="005B140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F4ACDC" wp14:editId="5CDE1305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9D144C" w14:textId="4E8C7E68" w:rsidR="005B140A" w:rsidRPr="005B140A" w:rsidRDefault="005B140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4ACDC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1A9D144C" w14:textId="4E8C7E68" w:rsidR="005B140A" w:rsidRPr="005B140A" w:rsidRDefault="005B140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114F1" wp14:editId="4A27E9B0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9A089" w14:textId="783CEA76" w:rsidR="005B140A" w:rsidRPr="005B140A" w:rsidRDefault="005B140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1:41:33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114F1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03E9A089" w14:textId="783CEA76" w:rsidR="005B140A" w:rsidRPr="005B140A" w:rsidRDefault="005B140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1:41:33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3D50B7" wp14:editId="5D5A3703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B4C4E3" w14:textId="68FD6034" w:rsidR="005B140A" w:rsidRPr="005B140A" w:rsidRDefault="005B140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D50B7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7B4C4E3" w14:textId="68FD6034" w:rsidR="005B140A" w:rsidRPr="005B140A" w:rsidRDefault="005B140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A7BB1E" wp14:editId="428BA8A0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ED6E02" w14:textId="02D0CE08" w:rsidR="005B140A" w:rsidRPr="005B140A" w:rsidRDefault="005B140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7BB1E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2CED6E02" w14:textId="02D0CE08" w:rsidR="005B140A" w:rsidRPr="005B140A" w:rsidRDefault="005B140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B5D5FA" wp14:editId="2BF202CC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CD8562" w14:textId="7E62062D" w:rsidR="005B140A" w:rsidRPr="005B140A" w:rsidRDefault="005B140A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D5FA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44CD8562" w14:textId="7E62062D" w:rsidR="005B140A" w:rsidRPr="005B140A" w:rsidRDefault="005B140A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78B483" wp14:editId="5FE6D90B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55EFCFA9" w14:textId="691F9DA1" w:rsidR="005B140A" w:rsidRPr="005B140A" w:rsidRDefault="005B140A" w:rsidP="005B14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8B483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55EFCFA9" w14:textId="691F9DA1" w:rsidR="005B140A" w:rsidRPr="005B140A" w:rsidRDefault="005B140A" w:rsidP="005B140A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259C49" wp14:editId="2876AB39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4F18A1" w14:textId="25F3B159" w:rsidR="005B140A" w:rsidRPr="005B140A" w:rsidRDefault="005B140A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59C49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14F18A1" w14:textId="25F3B159" w:rsidR="005B140A" w:rsidRPr="005B140A" w:rsidRDefault="005B140A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665752E9" w14:textId="207110D0" w:rsidR="005B140A" w:rsidRDefault="005B140A" w:rsidP="009D4204"/>
    <w:p w14:paraId="2C9EAE5E" w14:textId="77777777" w:rsidR="005B140A" w:rsidRDefault="005B140A">
      <w:r>
        <w:br w:type="page"/>
      </w:r>
    </w:p>
    <w:p w14:paraId="1C651ACB" w14:textId="77777777" w:rsidR="005B140A" w:rsidRPr="009D4204" w:rsidRDefault="005B140A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BB6B6" wp14:editId="6AF5C225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44771A43" w14:textId="7B4E981A" w:rsidR="005B140A" w:rsidRPr="005B140A" w:rsidRDefault="005B140A" w:rsidP="005B140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BB6B6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44771A43" w14:textId="7B4E981A" w:rsidR="005B140A" w:rsidRPr="005B140A" w:rsidRDefault="005B140A" w:rsidP="005B140A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95A4F8" wp14:editId="495CCB74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47E8B9" w14:textId="7611E0DE" w:rsidR="005B140A" w:rsidRPr="005B140A" w:rsidRDefault="005B140A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5A4F8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7847E8B9" w14:textId="7611E0DE" w:rsidR="005B140A" w:rsidRPr="005B140A" w:rsidRDefault="005B140A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5B140A" w:rsidRPr="005B140A" w14:paraId="26F69F91" w14:textId="77777777" w:rsidTr="005B140A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4A2CF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9.93 %</w:t>
            </w:r>
          </w:p>
        </w:tc>
      </w:tr>
      <w:tr w:rsidR="005B140A" w:rsidRPr="005B140A" w14:paraId="46D95B2F" w14:textId="77777777" w:rsidTr="005B140A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43246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19A066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2B600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04A8F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90B3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030D2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DBB15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F09D1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87411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5B140A" w:rsidRPr="005B140A" w14:paraId="0A833D29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BFDF5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A5859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C3EF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7CA57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A522F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FA22D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D6EAB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0.6919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2B532F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0.1004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333B3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B140A" w:rsidRPr="005B140A" w14:paraId="3EA01664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E0D4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0769E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3881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F84AB1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669EE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A8C3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272D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BD5C1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0.1336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14236F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B140A" w:rsidRPr="005B140A" w14:paraId="36D3A2B5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7D59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19E4D6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CBD8E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0EC4B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65CED0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BEC09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155.4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5AF362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0.7090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37AF79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0.2009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389A1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1.0066</w:t>
            </w:r>
          </w:p>
        </w:tc>
      </w:tr>
      <w:tr w:rsidR="005B140A" w:rsidRPr="005B140A" w14:paraId="4CE19DB9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5BC97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0DE9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98633C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23AB7E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6F18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D2322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9ADB0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0.7326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906B7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0.4301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362C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1.0045</w:t>
            </w:r>
          </w:p>
        </w:tc>
      </w:tr>
      <w:tr w:rsidR="005B140A" w:rsidRPr="005B140A" w14:paraId="2E44C4F6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CA0D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6341C2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E674C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DB4D0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E601C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9F620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40F4D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0.8309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EBE979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687B0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1.0441</w:t>
            </w:r>
          </w:p>
        </w:tc>
      </w:tr>
      <w:tr w:rsidR="005B140A" w:rsidRPr="005B140A" w14:paraId="73BF344C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4F027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BDD96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9A746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A2E90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22E53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7E0F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216.8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E7A7C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0.8413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DD293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83F79E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1.0441</w:t>
            </w:r>
          </w:p>
        </w:tc>
      </w:tr>
      <w:tr w:rsidR="005B140A" w:rsidRPr="005B140A" w14:paraId="326B857F" w14:textId="77777777" w:rsidTr="005B140A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4647E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0A81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57.2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DE914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372DD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3A76E1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F7378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1237.5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2DCBB7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CEE8A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0.5487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813C6" w14:textId="77777777" w:rsidR="005B140A" w:rsidRPr="005B140A" w:rsidRDefault="005B140A" w:rsidP="005B140A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B14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1.0069</w:t>
            </w:r>
          </w:p>
        </w:tc>
      </w:tr>
    </w:tbl>
    <w:p w14:paraId="20B6D0B2" w14:textId="337EA3F7" w:rsidR="005B140A" w:rsidRPr="009D4204" w:rsidRDefault="005B140A" w:rsidP="009D4204"/>
    <w:sectPr w:rsidR="005B140A" w:rsidRPr="009D4204" w:rsidSect="005B140A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110C0" w14:textId="77777777" w:rsidR="00C31CF5" w:rsidRDefault="00C31CF5" w:rsidP="0053017F">
      <w:pPr>
        <w:spacing w:after="0" w:line="240" w:lineRule="auto"/>
      </w:pPr>
      <w:r>
        <w:separator/>
      </w:r>
    </w:p>
  </w:endnote>
  <w:endnote w:type="continuationSeparator" w:id="0">
    <w:p w14:paraId="67D89825" w14:textId="77777777" w:rsidR="00C31CF5" w:rsidRDefault="00C31CF5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C5EAE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7391B98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4113B" w14:textId="77777777" w:rsidR="00C31CF5" w:rsidRDefault="00C31CF5" w:rsidP="0053017F">
      <w:pPr>
        <w:spacing w:after="0" w:line="240" w:lineRule="auto"/>
      </w:pPr>
      <w:r>
        <w:separator/>
      </w:r>
    </w:p>
  </w:footnote>
  <w:footnote w:type="continuationSeparator" w:id="0">
    <w:p w14:paraId="1AE6C549" w14:textId="77777777" w:rsidR="00C31CF5" w:rsidRDefault="00C31CF5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D0DB" w14:textId="20C5506F" w:rsidR="005B140A" w:rsidRDefault="005B140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B7F46" wp14:editId="750AE16A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222CD5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0A"/>
    <w:rsid w:val="00044274"/>
    <w:rsid w:val="001370E1"/>
    <w:rsid w:val="0023457B"/>
    <w:rsid w:val="004C791E"/>
    <w:rsid w:val="00507EC5"/>
    <w:rsid w:val="0053017F"/>
    <w:rsid w:val="005B140A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31CF5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DD9D7"/>
  <w15:chartTrackingRefBased/>
  <w15:docId w15:val="{AD077BC8-70E0-46AB-96EC-75B1C59A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91</Words>
  <Characters>362</Characters>
  <Application>Microsoft Office Word</Application>
  <DocSecurity>0</DocSecurity>
  <Lines>77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2025-10-04T08:21:00Z</dcterms:created>
  <dcterms:modified xsi:type="dcterms:W3CDTF">2025-10-04T08:21:00Z</dcterms:modified>
</cp:coreProperties>
</file>