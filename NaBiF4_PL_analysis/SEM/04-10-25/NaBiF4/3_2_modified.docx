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8223A" w14:textId="17613F70" w:rsidR="00C264CE" w:rsidRDefault="000A104D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CB5DF8" wp14:editId="69942542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43269A" id="Rectangle 11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" stroked="f" strokecolor="#1f3763 [160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877005" wp14:editId="5B840927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DD3183" id="Rectangle 10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84EFD0" wp14:editId="2F70F45E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5A5EDA" w14:textId="1B5B8B4C" w:rsidR="000A104D" w:rsidRPr="000A104D" w:rsidRDefault="000A104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84EFD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075A5EDA" w14:textId="1B5B8B4C" w:rsidR="000A104D" w:rsidRPr="000A104D" w:rsidRDefault="000A104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2AE62E" wp14:editId="07383C5E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104558" w14:textId="137092B4" w:rsidR="000A104D" w:rsidRPr="000A104D" w:rsidRDefault="000A104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AE62E" id="Text Box 8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42104558" w14:textId="137092B4" w:rsidR="000A104D" w:rsidRPr="000A104D" w:rsidRDefault="000A104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146060" wp14:editId="4A6DB8A7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C78896" w14:textId="6E51C458" w:rsidR="000A104D" w:rsidRPr="000A104D" w:rsidRDefault="000A104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10/4/2025 1:56:17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46060" id="Text Box 7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7AC78896" w14:textId="6E51C458" w:rsidR="000A104D" w:rsidRPr="000A104D" w:rsidRDefault="000A104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10/4/2025 1:56:17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A8BB59" wp14:editId="3B0B01D6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D5B92C" w14:textId="30525518" w:rsidR="000A104D" w:rsidRPr="000A104D" w:rsidRDefault="000A104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8BB59" id="Text Box 6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77D5B92C" w14:textId="30525518" w:rsidR="000A104D" w:rsidRPr="000A104D" w:rsidRDefault="000A104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457BA0" wp14:editId="4902220F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0D7975" w14:textId="71E16739" w:rsidR="000A104D" w:rsidRPr="000A104D" w:rsidRDefault="000A104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57BA0" id="Text Box 5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100D7975" w14:textId="71E16739" w:rsidR="000A104D" w:rsidRPr="000A104D" w:rsidRDefault="000A104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6E308F" wp14:editId="2FBE849F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D24B8B" w14:textId="3AF28700" w:rsidR="000A104D" w:rsidRPr="000A104D" w:rsidRDefault="000A104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E308F" id="Text Box 4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76D24B8B" w14:textId="3AF28700" w:rsidR="000A104D" w:rsidRPr="000A104D" w:rsidRDefault="000A104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6A621C" wp14:editId="59EF8FF9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75C2CD1A" w14:textId="0746273E" w:rsidR="000A104D" w:rsidRPr="000A104D" w:rsidRDefault="000A104D" w:rsidP="000A104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A621C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75C2CD1A" w14:textId="0746273E" w:rsidR="000A104D" w:rsidRPr="000A104D" w:rsidRDefault="000A104D" w:rsidP="000A104D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CE5E28" wp14:editId="65E17DB9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8DE143" w14:textId="50E47D4A" w:rsidR="000A104D" w:rsidRPr="000A104D" w:rsidRDefault="000A104D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E5E28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5E8DE143" w14:textId="50E47D4A" w:rsidR="000A104D" w:rsidRPr="000A104D" w:rsidRDefault="000A104D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5645F9BD" w14:textId="71626423" w:rsidR="000A104D" w:rsidRDefault="000A104D" w:rsidP="009D4204"/>
    <w:p w14:paraId="66A8953D" w14:textId="77777777" w:rsidR="000A104D" w:rsidRDefault="000A104D">
      <w:r>
        <w:br w:type="page"/>
      </w:r>
    </w:p>
    <w:p w14:paraId="2DFF1E23" w14:textId="77777777" w:rsidR="000A104D" w:rsidRPr="009D4204" w:rsidRDefault="000A104D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868F94" wp14:editId="43761BD1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02EAE2DE" w14:textId="6A71DD56" w:rsidR="000A104D" w:rsidRPr="000A104D" w:rsidRDefault="000A104D" w:rsidP="000A104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68F94" id="Text Box 13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02EAE2DE" w14:textId="6A71DD56" w:rsidR="000A104D" w:rsidRPr="000A104D" w:rsidRDefault="000A104D" w:rsidP="000A104D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BB3C68" wp14:editId="30BE1464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EE263E" w14:textId="23601501" w:rsidR="000A104D" w:rsidRPr="000A104D" w:rsidRDefault="000A104D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B3C68" id="Text Box 12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2EEE263E" w14:textId="23601501" w:rsidR="000A104D" w:rsidRPr="000A104D" w:rsidRDefault="000A104D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46"/>
        <w:gridCol w:w="788"/>
        <w:gridCol w:w="1445"/>
        <w:gridCol w:w="1247"/>
        <w:gridCol w:w="1094"/>
        <w:gridCol w:w="922"/>
        <w:gridCol w:w="922"/>
        <w:gridCol w:w="937"/>
      </w:tblGrid>
      <w:tr w:rsidR="000A104D" w:rsidRPr="000A104D" w14:paraId="738E97C9" w14:textId="77777777" w:rsidTr="000A104D">
        <w:trPr>
          <w:tblCellSpacing w:w="15" w:type="dxa"/>
        </w:trPr>
        <w:tc>
          <w:tcPr>
            <w:tcW w:w="0" w:type="auto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83277B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proofErr w:type="spellStart"/>
            <w:r w:rsidRPr="000A104D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eZAF</w:t>
            </w:r>
            <w:proofErr w:type="spellEnd"/>
            <w:r w:rsidRPr="000A104D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 xml:space="preserve"> Quant Result - Analysis Uncertainty: 8.22 %</w:t>
            </w:r>
          </w:p>
        </w:tc>
      </w:tr>
      <w:tr w:rsidR="000A104D" w:rsidRPr="000A104D" w14:paraId="2919D13D" w14:textId="77777777" w:rsidTr="000A104D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61EEC2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116252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F58F1A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MDL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7F8B78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166F2E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Error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B429D4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Net Int.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B575FD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7C7228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343D21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  <w:tr w:rsidR="000A104D" w:rsidRPr="000A104D" w14:paraId="2A7DE254" w14:textId="77777777" w:rsidTr="000A104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7CD81E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7BE843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8A4BBA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87DBEF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0D56F6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CDEE03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30D058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0.6683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B57F22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0.0900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DB19EA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0A104D" w:rsidRPr="000A104D" w14:paraId="4E64CD5A" w14:textId="77777777" w:rsidTr="000A104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606C76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2DC156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5ECB40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A802E8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846203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B0DDDE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3C39C8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0.6735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8186F8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0.1086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23C5B7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0A104D" w:rsidRPr="000A104D" w14:paraId="556533BA" w14:textId="77777777" w:rsidTr="000A104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26E7AA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9222CC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4DD53C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FA3292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72C15E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70DAB7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834E5C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0.6843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61FBE1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0.1782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08EC7D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1.0067</w:t>
            </w:r>
          </w:p>
        </w:tc>
      </w:tr>
      <w:tr w:rsidR="000A104D" w:rsidRPr="000A104D" w14:paraId="384D418A" w14:textId="77777777" w:rsidTr="000A104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7E48E1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Er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BE9F34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EE61F7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FF45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FF4500"/>
                <w:sz w:val="20"/>
                <w:szCs w:val="20"/>
              </w:rPr>
              <w:t>1.55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30EC91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F0341E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0C3AA4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3273F3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0.8102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973155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0.8900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4C4DB1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1.0491</w:t>
            </w:r>
          </w:p>
        </w:tc>
      </w:tr>
      <w:tr w:rsidR="000A104D" w:rsidRPr="000A104D" w14:paraId="53C42226" w14:textId="77777777" w:rsidTr="000A104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D8147E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Yb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96D295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19696E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EE8FDB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1197CD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F98C1C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80D2BB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0.8216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21317D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0.9069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747549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1.0601</w:t>
            </w:r>
          </w:p>
        </w:tc>
      </w:tr>
      <w:tr w:rsidR="000A104D" w:rsidRPr="000A104D" w14:paraId="56002E10" w14:textId="77777777" w:rsidTr="000A104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5EE13A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 M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F3243F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C244E1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D923DB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418AA3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704F47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1890.8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9E3C3E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0.7176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7A147A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0.6271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707332" w14:textId="77777777" w:rsidR="000A104D" w:rsidRPr="000A104D" w:rsidRDefault="000A104D" w:rsidP="000A104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A10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1.0076</w:t>
            </w:r>
          </w:p>
        </w:tc>
      </w:tr>
    </w:tbl>
    <w:p w14:paraId="37DE9762" w14:textId="2DFF1616" w:rsidR="000A104D" w:rsidRPr="009D4204" w:rsidRDefault="000A104D" w:rsidP="009D4204"/>
    <w:sectPr w:rsidR="000A104D" w:rsidRPr="009D4204" w:rsidSect="000A104D">
      <w:headerReference w:type="default" r:id="rId10"/>
      <w:footerReference w:type="default" r:id="rId11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8977F" w14:textId="77777777" w:rsidR="00963406" w:rsidRDefault="00963406" w:rsidP="0053017F">
      <w:pPr>
        <w:spacing w:after="0" w:line="240" w:lineRule="auto"/>
      </w:pPr>
      <w:r>
        <w:separator/>
      </w:r>
    </w:p>
  </w:endnote>
  <w:endnote w:type="continuationSeparator" w:id="0">
    <w:p w14:paraId="28D44DDC" w14:textId="77777777" w:rsidR="00963406" w:rsidRDefault="00963406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FEAF89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1A10DDC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E33CF" w14:textId="77777777" w:rsidR="00963406" w:rsidRDefault="00963406" w:rsidP="0053017F">
      <w:pPr>
        <w:spacing w:after="0" w:line="240" w:lineRule="auto"/>
      </w:pPr>
      <w:r>
        <w:separator/>
      </w:r>
    </w:p>
  </w:footnote>
  <w:footnote w:type="continuationSeparator" w:id="0">
    <w:p w14:paraId="3A496998" w14:textId="77777777" w:rsidR="00963406" w:rsidRDefault="00963406" w:rsidP="0053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F132A" w14:textId="5E0F5FE5" w:rsidR="000A104D" w:rsidRDefault="000A104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DEAAD0" wp14:editId="36BA2C18">
              <wp:simplePos x="0" y="0"/>
              <wp:positionH relativeFrom="column">
                <wp:posOffset>5777484</wp:posOffset>
              </wp:positionH>
              <wp:positionV relativeFrom="paragraph">
                <wp:posOffset>189230</wp:posOffset>
              </wp:positionV>
              <wp:extent cx="829691" cy="508000"/>
              <wp:effectExtent l="0" t="0" r="8890" b="6350"/>
              <wp:wrapNone/>
              <wp:docPr id="3" name="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9691" cy="5080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8D8CCCF" id="Logo" o:spid="_x0000_s1026" style="position:absolute;margin-left:454.9pt;margin-top:14.9pt;width:65.3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" stroked="f" strokecolor="#1f3763 [1604]" strokeweight="1pt">
              <v:fill r:id="rId2" o:title="" recolor="t" rotate="t" type="fram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04D"/>
    <w:rsid w:val="00044274"/>
    <w:rsid w:val="000A104D"/>
    <w:rsid w:val="001370E1"/>
    <w:rsid w:val="0023457B"/>
    <w:rsid w:val="004C791E"/>
    <w:rsid w:val="00507EC5"/>
    <w:rsid w:val="0053017F"/>
    <w:rsid w:val="005F47B7"/>
    <w:rsid w:val="00681D82"/>
    <w:rsid w:val="00756274"/>
    <w:rsid w:val="007B1409"/>
    <w:rsid w:val="007E3E44"/>
    <w:rsid w:val="007F4C75"/>
    <w:rsid w:val="00812D4B"/>
    <w:rsid w:val="008C5230"/>
    <w:rsid w:val="00963406"/>
    <w:rsid w:val="009676EE"/>
    <w:rsid w:val="00975F98"/>
    <w:rsid w:val="009D4204"/>
    <w:rsid w:val="00AD577B"/>
    <w:rsid w:val="00B3515D"/>
    <w:rsid w:val="00BE44C8"/>
    <w:rsid w:val="00C17646"/>
    <w:rsid w:val="00C264CE"/>
    <w:rsid w:val="00C4147B"/>
    <w:rsid w:val="00C4654F"/>
    <w:rsid w:val="00DA21AE"/>
    <w:rsid w:val="00E1664E"/>
    <w:rsid w:val="00E30942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C6C667"/>
  <w15:chartTrackingRefBased/>
  <w15:docId w15:val="{AB0802B2-6419-41E2-9B51-9E0945C0F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defaul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0</TotalTime>
  <Pages>2</Pages>
  <Words>81</Words>
  <Characters>318</Characters>
  <Application>Microsoft Office Word</Application>
  <DocSecurity>0</DocSecurity>
  <Lines>68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supervisor</dc:creator>
  <cp:keywords/>
  <dc:description/>
  <cp:lastModifiedBy>supervisor</cp:lastModifiedBy>
  <cp:revision>1</cp:revision>
  <dcterms:created xsi:type="dcterms:W3CDTF">2025-10-04T08:50:00Z</dcterms:created>
  <dcterms:modified xsi:type="dcterms:W3CDTF">2025-10-04T08:50:00Z</dcterms:modified>
</cp:coreProperties>
</file>