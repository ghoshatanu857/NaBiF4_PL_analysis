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536C1" w14:textId="24FE5832" w:rsidR="00C264CE" w:rsidRDefault="00B6558E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8A4FA1" wp14:editId="3F26ED11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1CAF9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CB411A" wp14:editId="7D1996B8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39B92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A13C08" wp14:editId="01DD3C3B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2AE9B4" w14:textId="1F5C5DCE" w:rsidR="00B6558E" w:rsidRPr="00B6558E" w:rsidRDefault="00B6558E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A13C0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452AE9B4" w14:textId="1F5C5DCE" w:rsidR="00B6558E" w:rsidRPr="00B6558E" w:rsidRDefault="00B6558E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3D6EC1" wp14:editId="5EF00057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C30B95" w14:textId="3849E911" w:rsidR="00B6558E" w:rsidRPr="00B6558E" w:rsidRDefault="00B6558E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D6EC1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32C30B95" w14:textId="3849E911" w:rsidR="00B6558E" w:rsidRPr="00B6558E" w:rsidRDefault="00B6558E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485AB2" wp14:editId="49EFBAEF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172389" w14:textId="0CE3382C" w:rsidR="00B6558E" w:rsidRPr="00B6558E" w:rsidRDefault="00B6558E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1:41:33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85AB2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7B172389" w14:textId="0CE3382C" w:rsidR="00B6558E" w:rsidRPr="00B6558E" w:rsidRDefault="00B6558E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1:41:33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56983D" wp14:editId="73BDA6C7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D24449" w14:textId="4DB41E8C" w:rsidR="00B6558E" w:rsidRPr="00B6558E" w:rsidRDefault="00B6558E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6983D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3D24449" w14:textId="4DB41E8C" w:rsidR="00B6558E" w:rsidRPr="00B6558E" w:rsidRDefault="00B6558E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862BB4" wp14:editId="36868A35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024F79" w14:textId="6270F722" w:rsidR="00B6558E" w:rsidRPr="00B6558E" w:rsidRDefault="00B6558E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62BB4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6B024F79" w14:textId="6270F722" w:rsidR="00B6558E" w:rsidRPr="00B6558E" w:rsidRDefault="00B6558E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09F38A" wp14:editId="3DA670C0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761691" w14:textId="35405941" w:rsidR="00B6558E" w:rsidRPr="00B6558E" w:rsidRDefault="00B6558E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9F38A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31761691" w14:textId="35405941" w:rsidR="00B6558E" w:rsidRPr="00B6558E" w:rsidRDefault="00B6558E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616057" wp14:editId="6A438E38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6FC7C2A9" w14:textId="50FE28F2" w:rsidR="00B6558E" w:rsidRPr="00B6558E" w:rsidRDefault="00B6558E" w:rsidP="00B6558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16057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6FC7C2A9" w14:textId="50FE28F2" w:rsidR="00B6558E" w:rsidRPr="00B6558E" w:rsidRDefault="00B6558E" w:rsidP="00B6558E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EB190E" wp14:editId="23897DC7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548C10" w14:textId="59D76B14" w:rsidR="00B6558E" w:rsidRPr="00B6558E" w:rsidRDefault="00B6558E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B190E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0A548C10" w14:textId="59D76B14" w:rsidR="00B6558E" w:rsidRPr="00B6558E" w:rsidRDefault="00B6558E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273A972A" w14:textId="7478ED01" w:rsidR="00B6558E" w:rsidRDefault="00B6558E" w:rsidP="009D4204"/>
    <w:p w14:paraId="5E292BC8" w14:textId="77777777" w:rsidR="00B6558E" w:rsidRDefault="00B6558E">
      <w:r>
        <w:br w:type="page"/>
      </w:r>
    </w:p>
    <w:p w14:paraId="658B1587" w14:textId="77777777" w:rsidR="00B6558E" w:rsidRPr="009D4204" w:rsidRDefault="00B6558E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B231EF" wp14:editId="07FE10F4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8835A9E" w14:textId="2D64A23E" w:rsidR="00B6558E" w:rsidRPr="00B6558E" w:rsidRDefault="00B6558E" w:rsidP="00B6558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231EF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8835A9E" w14:textId="2D64A23E" w:rsidR="00B6558E" w:rsidRPr="00B6558E" w:rsidRDefault="00B6558E" w:rsidP="00B6558E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BB75F2" wp14:editId="6A5EE13B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6DC7F1" w14:textId="42C8B270" w:rsidR="00B6558E" w:rsidRPr="00B6558E" w:rsidRDefault="00B6558E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B75F2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56DC7F1" w14:textId="42C8B270" w:rsidR="00B6558E" w:rsidRPr="00B6558E" w:rsidRDefault="00B6558E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B6558E" w:rsidRPr="00B6558E" w14:paraId="3B672407" w14:textId="77777777" w:rsidTr="00B6558E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DAB08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10.66 %</w:t>
            </w:r>
          </w:p>
        </w:tc>
      </w:tr>
      <w:tr w:rsidR="00B6558E" w:rsidRPr="00B6558E" w14:paraId="7B591376" w14:textId="77777777" w:rsidTr="00B6558E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DFD60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E4E1A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70998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D7F75E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9A140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BCE65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9D0BB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9802E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75448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B6558E" w:rsidRPr="00B6558E" w14:paraId="1D22AA12" w14:textId="77777777" w:rsidTr="00B6558E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C96BF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FE10C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96406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F0BC8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3A3B6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C75D4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512865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0.7052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7977C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0.0927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B665C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6558E" w:rsidRPr="00B6558E" w14:paraId="3CE8E677" w14:textId="77777777" w:rsidTr="00B6558E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3356D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57BFB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1F672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837F8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82D04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3B91D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14C07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0.7110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E6EBF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0.1264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B9D29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6558E" w:rsidRPr="00B6558E" w14:paraId="09208C39" w14:textId="77777777" w:rsidTr="00B6558E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E4264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5C407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E283F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ABB5A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22397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C4506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0E9F9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0.7228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CB36D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0.2034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C1865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1.0062</w:t>
            </w:r>
          </w:p>
        </w:tc>
      </w:tr>
      <w:tr w:rsidR="00B6558E" w:rsidRPr="00B6558E" w14:paraId="2D444130" w14:textId="77777777" w:rsidTr="00B6558E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01CA8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82A7B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2752B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5CD35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E5B3E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BF566E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38BEE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0.7466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C1EB9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0.4353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38363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1.0049</w:t>
            </w:r>
          </w:p>
        </w:tc>
      </w:tr>
      <w:tr w:rsidR="00B6558E" w:rsidRPr="00B6558E" w14:paraId="7B6535C1" w14:textId="77777777" w:rsidTr="00B6558E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58835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Tc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734D1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20E6B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FE634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F2FBC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706C7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BE513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0.7576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FC937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0.5556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72F7A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1.0043</w:t>
            </w:r>
          </w:p>
        </w:tc>
      </w:tr>
      <w:tr w:rsidR="00B6558E" w:rsidRPr="00B6558E" w14:paraId="1F584439" w14:textId="77777777" w:rsidTr="00B6558E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C3687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4DE57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28ED7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EA2C6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76983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7896D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FF556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0.8421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3BCCE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0.9113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F1F7F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1.0421</w:t>
            </w:r>
          </w:p>
        </w:tc>
      </w:tr>
      <w:tr w:rsidR="00B6558E" w:rsidRPr="00B6558E" w14:paraId="67F7BEEF" w14:textId="77777777" w:rsidTr="00B6558E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E0691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EA392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5E909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9E5AD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CC470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8C511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D08D8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0.8520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94758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0.9249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2E4FE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1.0408</w:t>
            </w:r>
          </w:p>
        </w:tc>
      </w:tr>
      <w:tr w:rsidR="00B6558E" w:rsidRPr="00B6558E" w14:paraId="6AA6CD0C" w14:textId="77777777" w:rsidTr="00B6558E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4CEC9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DC772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90C66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D7070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F21D3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16AC7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977.7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1A3DF1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0.7567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724BD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0.5548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92681" w14:textId="77777777" w:rsidR="00B6558E" w:rsidRPr="00B6558E" w:rsidRDefault="00B6558E" w:rsidP="00B6558E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6558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1.0073</w:t>
            </w:r>
          </w:p>
        </w:tc>
      </w:tr>
    </w:tbl>
    <w:p w14:paraId="60609675" w14:textId="7F43C28A" w:rsidR="00B6558E" w:rsidRPr="009D4204" w:rsidRDefault="00B6558E" w:rsidP="009D4204"/>
    <w:sectPr w:rsidR="00B6558E" w:rsidRPr="009D4204" w:rsidSect="00B6558E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F69E3" w14:textId="77777777" w:rsidR="00495F2A" w:rsidRDefault="00495F2A" w:rsidP="0053017F">
      <w:pPr>
        <w:spacing w:after="0" w:line="240" w:lineRule="auto"/>
      </w:pPr>
      <w:r>
        <w:separator/>
      </w:r>
    </w:p>
  </w:endnote>
  <w:endnote w:type="continuationSeparator" w:id="0">
    <w:p w14:paraId="764D8A77" w14:textId="77777777" w:rsidR="00495F2A" w:rsidRDefault="00495F2A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69F928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88329E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208C6" w14:textId="77777777" w:rsidR="00495F2A" w:rsidRDefault="00495F2A" w:rsidP="0053017F">
      <w:pPr>
        <w:spacing w:after="0" w:line="240" w:lineRule="auto"/>
      </w:pPr>
      <w:r>
        <w:separator/>
      </w:r>
    </w:p>
  </w:footnote>
  <w:footnote w:type="continuationSeparator" w:id="0">
    <w:p w14:paraId="6F9C56B8" w14:textId="77777777" w:rsidR="00495F2A" w:rsidRDefault="00495F2A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BFEBB" w14:textId="7A945761" w:rsidR="00B6558E" w:rsidRDefault="00B6558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E91143" wp14:editId="2262B77B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67E595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8E"/>
    <w:rsid w:val="00044274"/>
    <w:rsid w:val="001370E1"/>
    <w:rsid w:val="0023457B"/>
    <w:rsid w:val="00495F2A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6558E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8CFA4"/>
  <w15:chartTrackingRefBased/>
  <w15:docId w15:val="{B1AEE7A6-184F-42E9-B5C6-F20AD87C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101</Words>
  <Characters>401</Characters>
  <Application>Microsoft Office Word</Application>
  <DocSecurity>0</DocSecurity>
  <Lines>86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2025-10-04T08:18:00Z</dcterms:created>
  <dcterms:modified xsi:type="dcterms:W3CDTF">2025-10-04T08:18:00Z</dcterms:modified>
</cp:coreProperties>
</file>