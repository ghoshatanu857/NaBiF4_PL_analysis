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C9720" w14:textId="77F74911" w:rsidR="00C264CE" w:rsidRDefault="00B47373" w:rsidP="009D42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BB11AD" wp14:editId="586B1473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03069E" id="Rectangle 11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" stroked="f" strokecolor="#1f3763 [160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3C8F98" wp14:editId="1187FDFF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C22BBE" id="Rectangle 10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0611D1" wp14:editId="3152A792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59A999" w14:textId="4AF35398" w:rsidR="00B47373" w:rsidRPr="00B47373" w:rsidRDefault="00B47373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611D1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6759A999" w14:textId="4AF35398" w:rsidR="00B47373" w:rsidRPr="00B47373" w:rsidRDefault="00B47373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83C751" wp14:editId="4F71F046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CC4922" w14:textId="611B84F2" w:rsidR="00B47373" w:rsidRPr="00B47373" w:rsidRDefault="00B47373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3C751" id="Text Box 8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73CC4922" w14:textId="611B84F2" w:rsidR="00B47373" w:rsidRPr="00B47373" w:rsidRDefault="00B47373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19AB5A" wp14:editId="510028DB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F2A7D3" w14:textId="0E2C3174" w:rsidR="00B47373" w:rsidRPr="00B47373" w:rsidRDefault="00B47373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10/4/2025 1:54:58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9AB5A" id="Text Box 7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3BF2A7D3" w14:textId="0E2C3174" w:rsidR="00B47373" w:rsidRPr="00B47373" w:rsidRDefault="00B47373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10/4/2025 1:54:58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EE9AAF" wp14:editId="3B01B5B7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E71061" w14:textId="4BA50B71" w:rsidR="00B47373" w:rsidRPr="00B47373" w:rsidRDefault="00B47373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E9AAF" id="Text Box 6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64E71061" w14:textId="4BA50B71" w:rsidR="00B47373" w:rsidRPr="00B47373" w:rsidRDefault="00B47373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D7E882" wp14:editId="4AF77033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A0C6F2" w14:textId="11981F4F" w:rsidR="00B47373" w:rsidRPr="00B47373" w:rsidRDefault="00B47373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7E882" id="Text Box 5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6DA0C6F2" w14:textId="11981F4F" w:rsidR="00B47373" w:rsidRPr="00B47373" w:rsidRDefault="00B47373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B5E4CA" wp14:editId="6475A883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FF3EDA" w14:textId="10CE87C7" w:rsidR="00B47373" w:rsidRPr="00B47373" w:rsidRDefault="00B47373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5E4CA" id="Text Box 4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35FF3EDA" w14:textId="10CE87C7" w:rsidR="00B47373" w:rsidRPr="00B47373" w:rsidRDefault="00B47373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40CEB5" wp14:editId="7AFFFB8F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6678F921" w14:textId="12F0DF5A" w:rsidR="00B47373" w:rsidRPr="00B47373" w:rsidRDefault="00B47373" w:rsidP="00B4737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0CEB5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6678F921" w14:textId="12F0DF5A" w:rsidR="00B47373" w:rsidRPr="00B47373" w:rsidRDefault="00B47373" w:rsidP="00B47373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F048AA" wp14:editId="620EF2CC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5EEE4A" w14:textId="02612C34" w:rsidR="00B47373" w:rsidRPr="00B47373" w:rsidRDefault="00B47373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048AA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1E5EEE4A" w14:textId="02612C34" w:rsidR="00B47373" w:rsidRPr="00B47373" w:rsidRDefault="00B47373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577E93DF" w14:textId="12054A10" w:rsidR="00B47373" w:rsidRDefault="00B47373" w:rsidP="009D4204"/>
    <w:p w14:paraId="6FF7143D" w14:textId="77777777" w:rsidR="00B47373" w:rsidRDefault="00B47373">
      <w:r>
        <w:br w:type="page"/>
      </w:r>
    </w:p>
    <w:p w14:paraId="14A00630" w14:textId="77777777" w:rsidR="00B47373" w:rsidRPr="009D4204" w:rsidRDefault="00B47373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04A111" wp14:editId="360581A9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03C92573" w14:textId="5D94F4E9" w:rsidR="00B47373" w:rsidRPr="00B47373" w:rsidRDefault="00B47373" w:rsidP="00B4737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4A111" id="Text Box 13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03C92573" w14:textId="5D94F4E9" w:rsidR="00B47373" w:rsidRPr="00B47373" w:rsidRDefault="00B47373" w:rsidP="00B47373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972783" wp14:editId="55BFE7D1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C13784" w14:textId="7E4F9CE1" w:rsidR="00B47373" w:rsidRPr="00B47373" w:rsidRDefault="00B47373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72783" id="Text Box 12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5EC13784" w14:textId="7E4F9CE1" w:rsidR="00B47373" w:rsidRPr="00B47373" w:rsidRDefault="00B47373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46"/>
        <w:gridCol w:w="788"/>
        <w:gridCol w:w="1445"/>
        <w:gridCol w:w="1247"/>
        <w:gridCol w:w="1094"/>
        <w:gridCol w:w="922"/>
        <w:gridCol w:w="922"/>
        <w:gridCol w:w="937"/>
      </w:tblGrid>
      <w:tr w:rsidR="00B47373" w:rsidRPr="00B47373" w14:paraId="56FFBE5A" w14:textId="77777777" w:rsidTr="00B47373">
        <w:trPr>
          <w:tblCellSpacing w:w="15" w:type="dxa"/>
        </w:trPr>
        <w:tc>
          <w:tcPr>
            <w:tcW w:w="0" w:type="auto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CEE3A2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proofErr w:type="spellStart"/>
            <w:r w:rsidRPr="00B47373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eZAF</w:t>
            </w:r>
            <w:proofErr w:type="spellEnd"/>
            <w:r w:rsidRPr="00B47373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 xml:space="preserve"> Quant Result - Analysis Uncertainty: 11.81 %</w:t>
            </w:r>
          </w:p>
        </w:tc>
      </w:tr>
      <w:tr w:rsidR="00B47373" w:rsidRPr="00B47373" w14:paraId="67E8B914" w14:textId="77777777" w:rsidTr="00B47373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367051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7FA34D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88C94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MDL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25C7CE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6F12F6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Error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373B24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Net Int.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E48A66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9E5F58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BC8935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  <w:tr w:rsidR="00B47373" w:rsidRPr="00B47373" w14:paraId="7C7BF3FD" w14:textId="77777777" w:rsidTr="00B47373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1113CC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3169A7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AEFEC3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70698B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8D9FC9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37B4E4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354.7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23649F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0.7368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D800C7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0.1916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A2A40A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B47373" w:rsidRPr="00B47373" w14:paraId="7789B1CB" w14:textId="77777777" w:rsidTr="00B47373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4C2161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A95271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CC887A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9C787B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C6B716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6AADDF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225.4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9D068D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0.7490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110E16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0.2425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564B0B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1.0061</w:t>
            </w:r>
          </w:p>
        </w:tc>
      </w:tr>
      <w:tr w:rsidR="00B47373" w:rsidRPr="00B47373" w14:paraId="1F239F90" w14:textId="77777777" w:rsidTr="00B47373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76BFEA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Er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AD67EB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78A292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01B325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429929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FAAA83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6C3DBA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0.8628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88F61E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0.9289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56A5CE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1.0443</w:t>
            </w:r>
          </w:p>
        </w:tc>
      </w:tr>
      <w:tr w:rsidR="00B47373" w:rsidRPr="00B47373" w14:paraId="38583A53" w14:textId="77777777" w:rsidTr="00B47373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AD14FB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Yb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0AA777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7689C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2.33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04DD33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A6ADAA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613F2E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277.8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C19B41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0.8716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6DFAC2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0.9393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39BEC3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1.0294</w:t>
            </w:r>
          </w:p>
        </w:tc>
      </w:tr>
      <w:tr w:rsidR="00B47373" w:rsidRPr="00B47373" w14:paraId="69328755" w14:textId="77777777" w:rsidTr="00B47373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C242D1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8A1C66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70520B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6.13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08336E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A9EF16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45D6AB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491007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0.8925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F88EF9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0.9445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91A34D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1.0281</w:t>
            </w:r>
          </w:p>
        </w:tc>
      </w:tr>
      <w:tr w:rsidR="00B47373" w:rsidRPr="00B47373" w14:paraId="57480A81" w14:textId="77777777" w:rsidTr="00B47373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7EA7DC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 M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FA96E9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7C4961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17D4D2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4C5A2C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2C3AAE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208.4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D3DFE2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0.7829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409D32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0.4668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DB5490" w14:textId="77777777" w:rsidR="00B47373" w:rsidRPr="00B47373" w:rsidRDefault="00B47373" w:rsidP="00B47373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73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1.0066</w:t>
            </w:r>
          </w:p>
        </w:tc>
      </w:tr>
    </w:tbl>
    <w:p w14:paraId="5445BA34" w14:textId="73AED14A" w:rsidR="00B47373" w:rsidRPr="009D4204" w:rsidRDefault="00B47373" w:rsidP="009D4204"/>
    <w:sectPr w:rsidR="00B47373" w:rsidRPr="009D4204" w:rsidSect="00B47373">
      <w:headerReference w:type="default" r:id="rId10"/>
      <w:footerReference w:type="default" r:id="rId11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369AC" w14:textId="77777777" w:rsidR="0027324D" w:rsidRDefault="0027324D" w:rsidP="0053017F">
      <w:pPr>
        <w:spacing w:after="0" w:line="240" w:lineRule="auto"/>
      </w:pPr>
      <w:r>
        <w:separator/>
      </w:r>
    </w:p>
  </w:endnote>
  <w:endnote w:type="continuationSeparator" w:id="0">
    <w:p w14:paraId="74679CCC" w14:textId="77777777" w:rsidR="0027324D" w:rsidRDefault="0027324D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296E76" w14:textId="77777777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42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E7F8DD8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14C01" w14:textId="77777777" w:rsidR="0027324D" w:rsidRDefault="0027324D" w:rsidP="0053017F">
      <w:pPr>
        <w:spacing w:after="0" w:line="240" w:lineRule="auto"/>
      </w:pPr>
      <w:r>
        <w:separator/>
      </w:r>
    </w:p>
  </w:footnote>
  <w:footnote w:type="continuationSeparator" w:id="0">
    <w:p w14:paraId="3700FED3" w14:textId="77777777" w:rsidR="0027324D" w:rsidRDefault="0027324D" w:rsidP="0053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51514" w14:textId="6A70A8F1" w:rsidR="00B47373" w:rsidRDefault="00B4737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0E09CD" wp14:editId="7B8A6798">
              <wp:simplePos x="0" y="0"/>
              <wp:positionH relativeFrom="column">
                <wp:posOffset>5777484</wp:posOffset>
              </wp:positionH>
              <wp:positionV relativeFrom="paragraph">
                <wp:posOffset>189230</wp:posOffset>
              </wp:positionV>
              <wp:extent cx="829691" cy="508000"/>
              <wp:effectExtent l="0" t="0" r="8890" b="6350"/>
              <wp:wrapNone/>
              <wp:docPr id="3" name="Log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9691" cy="5080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97F3F40" id="Logo" o:spid="_x0000_s1026" style="position:absolute;margin-left:454.9pt;margin-top:14.9pt;width:65.3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" stroked="f" strokecolor="#1f3763 [1604]" strokeweight="1pt">
              <v:fill r:id="rId2" o:title="" recolor="t" rotate="t" type="fram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373"/>
    <w:rsid w:val="00044274"/>
    <w:rsid w:val="001370E1"/>
    <w:rsid w:val="0023457B"/>
    <w:rsid w:val="0027324D"/>
    <w:rsid w:val="004C791E"/>
    <w:rsid w:val="00507EC5"/>
    <w:rsid w:val="0053017F"/>
    <w:rsid w:val="005F47B7"/>
    <w:rsid w:val="00681D82"/>
    <w:rsid w:val="00756274"/>
    <w:rsid w:val="007B1409"/>
    <w:rsid w:val="007E3E44"/>
    <w:rsid w:val="007F4C75"/>
    <w:rsid w:val="00812D4B"/>
    <w:rsid w:val="008C5230"/>
    <w:rsid w:val="009676EE"/>
    <w:rsid w:val="00975F98"/>
    <w:rsid w:val="009D4204"/>
    <w:rsid w:val="00AD577B"/>
    <w:rsid w:val="00B3515D"/>
    <w:rsid w:val="00B47373"/>
    <w:rsid w:val="00BE44C8"/>
    <w:rsid w:val="00C17646"/>
    <w:rsid w:val="00C264CE"/>
    <w:rsid w:val="00C4147B"/>
    <w:rsid w:val="00C4654F"/>
    <w:rsid w:val="00DA21AE"/>
    <w:rsid w:val="00E1664E"/>
    <w:rsid w:val="00E30942"/>
    <w:rsid w:val="00E820B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C78B7B"/>
  <w15:chartTrackingRefBased/>
  <w15:docId w15:val="{1F4E3CD8-6D21-440F-BB5F-DCC225B51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19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defaul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0</TotalTime>
  <Pages>2</Pages>
  <Words>81</Words>
  <Characters>321</Characters>
  <Application>Microsoft Office Word</Application>
  <DocSecurity>0</DocSecurity>
  <Lines>68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supervisor</dc:creator>
  <cp:keywords/>
  <dc:description/>
  <cp:lastModifiedBy>supervisor</cp:lastModifiedBy>
  <cp:revision>1</cp:revision>
  <dcterms:created xsi:type="dcterms:W3CDTF">2025-10-04T08:43:00Z</dcterms:created>
  <dcterms:modified xsi:type="dcterms:W3CDTF">2025-10-04T08:43:00Z</dcterms:modified>
</cp:coreProperties>
</file>