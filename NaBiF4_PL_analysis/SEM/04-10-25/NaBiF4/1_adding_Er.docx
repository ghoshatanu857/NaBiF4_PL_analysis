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519B3" w14:textId="0D437EB0" w:rsidR="00C264CE" w:rsidRDefault="002A3B1D" w:rsidP="009D4204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15FED6B" wp14:editId="1759B3BE">
                <wp:simplePos x="0" y="0"/>
                <wp:positionH relativeFrom="column">
                  <wp:posOffset>154940</wp:posOffset>
                </wp:positionH>
                <wp:positionV relativeFrom="paragraph">
                  <wp:posOffset>6470015</wp:posOffset>
                </wp:positionV>
                <wp:extent cx="6115685" cy="2540000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685" cy="2540000"/>
                        </a:xfrm>
                        <a:prstGeom prst="rect">
                          <a:avLst/>
                        </a:prstGeom>
                        <a:blipFill>
                          <a:blip r:embed="rId6"/>
                          <a:stretch>
                            <a:fillRect/>
                          </a:stretch>
                        </a:blip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50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2EA4F3" id="Rectangle 11" o:spid="_x0000_s1026" style="position:absolute;margin-left:12.2pt;margin-top:509.45pt;width:481.55pt;height:200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" stroked="f" strokecolor="#1f3763 [1604]" strokeweight="1pt">
                <v:fill r:id="rId7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B0FB783" wp14:editId="5D5684DA">
                <wp:simplePos x="0" y="0"/>
                <wp:positionH relativeFrom="column">
                  <wp:posOffset>615950</wp:posOffset>
                </wp:positionH>
                <wp:positionV relativeFrom="paragraph">
                  <wp:posOffset>1466850</wp:posOffset>
                </wp:positionV>
                <wp:extent cx="5411470" cy="4632697"/>
                <wp:effectExtent l="0" t="0" r="17780" b="15875"/>
                <wp:wrapNone/>
                <wp:docPr id="10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411470" cy="4632697"/>
                        </a:xfrm>
                        <a:prstGeom prst="rect">
                          <a:avLst/>
                        </a:prstGeom>
                        <a:blipFill>
                          <a:blip r:embed="rId8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1A5A6D" id="Rectangle 10" o:spid="_x0000_s1026" style="position:absolute;margin-left:48.5pt;margin-top:115.5pt;width:426.1pt;height:364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" strokecolor="#1f3763 [1604]" strokeweight="1pt">
                <v:fill r:id="rId9" o:title="" recolor="t" rotate="t" type="frame"/>
                <v:path arrowok="t"/>
                <o:lock v:ext="edit" aspectratio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82526C4" wp14:editId="4225CFCE">
                <wp:simplePos x="0" y="0"/>
                <wp:positionH relativeFrom="column">
                  <wp:posOffset>1419225</wp:posOffset>
                </wp:positionH>
                <wp:positionV relativeFrom="paragraph">
                  <wp:posOffset>1102995</wp:posOffset>
                </wp:positionV>
                <wp:extent cx="5208270" cy="317500"/>
                <wp:effectExtent l="0" t="0" r="0" b="635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827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3C81E7E" w14:textId="3FA1EF32" w:rsidR="002A3B1D" w:rsidRPr="002A3B1D" w:rsidRDefault="002A3B1D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July22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2526C4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111.75pt;margin-top:86.85pt;width:410.1pt;height:2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" filled="f" stroked="f" strokeweight=".5pt">
                <v:fill o:detectmouseclick="t"/>
                <v:textbox>
                  <w:txbxContent>
                    <w:p w14:paraId="43C81E7E" w14:textId="3FA1EF32" w:rsidR="002A3B1D" w:rsidRPr="002A3B1D" w:rsidRDefault="002A3B1D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July22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8D5F62E" wp14:editId="1439490F">
                <wp:simplePos x="0" y="0"/>
                <wp:positionH relativeFrom="column">
                  <wp:posOffset>-171450</wp:posOffset>
                </wp:positionH>
                <wp:positionV relativeFrom="paragraph">
                  <wp:posOffset>1093470</wp:posOffset>
                </wp:positionV>
                <wp:extent cx="1247775" cy="317500"/>
                <wp:effectExtent l="0" t="0" r="0" b="63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AE5658F" w14:textId="74B4881B" w:rsidR="002A3B1D" w:rsidRPr="002A3B1D" w:rsidRDefault="002A3B1D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Sample Name: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D5F62E" id="Text Box 8" o:spid="_x0000_s1027" type="#_x0000_t202" style="position:absolute;margin-left:-13.5pt;margin-top:86.1pt;width:98.25pt;height:2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" filled="f" stroked="f" strokeweight=".5pt">
                <v:fill o:detectmouseclick="t"/>
                <v:textbox>
                  <w:txbxContent>
                    <w:p w14:paraId="6AE5658F" w14:textId="74B4881B" w:rsidR="002A3B1D" w:rsidRPr="002A3B1D" w:rsidRDefault="002A3B1D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Sample Name: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6DE308A" wp14:editId="6D2E5838">
                <wp:simplePos x="0" y="0"/>
                <wp:positionH relativeFrom="column">
                  <wp:posOffset>1409700</wp:posOffset>
                </wp:positionH>
                <wp:positionV relativeFrom="paragraph">
                  <wp:posOffset>817245</wp:posOffset>
                </wp:positionV>
                <wp:extent cx="5191125" cy="317500"/>
                <wp:effectExtent l="0" t="0" r="0" b="63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112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048BE64" w14:textId="25FB459F" w:rsidR="002A3B1D" w:rsidRPr="002A3B1D" w:rsidRDefault="002A3B1D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10/4/2025 1:35:08 PM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DE308A" id="Text Box 7" o:spid="_x0000_s1028" type="#_x0000_t202" style="position:absolute;margin-left:111pt;margin-top:64.35pt;width:408.75pt;height: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" filled="f" stroked="f" strokeweight=".5pt">
                <v:fill o:detectmouseclick="t"/>
                <v:textbox>
                  <w:txbxContent>
                    <w:p w14:paraId="5048BE64" w14:textId="25FB459F" w:rsidR="002A3B1D" w:rsidRPr="002A3B1D" w:rsidRDefault="002A3B1D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10/4/2025 1:35:08 PM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783C30" wp14:editId="6641C0A6">
                <wp:simplePos x="0" y="0"/>
                <wp:positionH relativeFrom="column">
                  <wp:posOffset>-190500</wp:posOffset>
                </wp:positionH>
                <wp:positionV relativeFrom="paragraph">
                  <wp:posOffset>817245</wp:posOffset>
                </wp:positionV>
                <wp:extent cx="1247775" cy="317500"/>
                <wp:effectExtent l="0" t="0" r="0" b="635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BF5B316" w14:textId="03889592" w:rsidR="002A3B1D" w:rsidRPr="002A3B1D" w:rsidRDefault="002A3B1D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Creation: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783C30" id="Text Box 6" o:spid="_x0000_s1029" type="#_x0000_t202" style="position:absolute;margin-left:-15pt;margin-top:64.35pt;width:98.25pt;height:2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" filled="f" stroked="f" strokeweight=".5pt">
                <v:fill o:detectmouseclick="t"/>
                <v:textbox>
                  <w:txbxContent>
                    <w:p w14:paraId="0BF5B316" w14:textId="03889592" w:rsidR="002A3B1D" w:rsidRPr="002A3B1D" w:rsidRDefault="002A3B1D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Creation: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24530C0" wp14:editId="7E33B7AC">
                <wp:simplePos x="0" y="0"/>
                <wp:positionH relativeFrom="column">
                  <wp:posOffset>1400175</wp:posOffset>
                </wp:positionH>
                <wp:positionV relativeFrom="paragraph">
                  <wp:posOffset>560070</wp:posOffset>
                </wp:positionV>
                <wp:extent cx="5246370" cy="317500"/>
                <wp:effectExtent l="0" t="0" r="0" b="63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637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844E4DC" w14:textId="211A425E" w:rsidR="002A3B1D" w:rsidRPr="002A3B1D" w:rsidRDefault="002A3B1D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supervisor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4530C0" id="Text Box 5" o:spid="_x0000_s1030" type="#_x0000_t202" style="position:absolute;margin-left:110.25pt;margin-top:44.1pt;width:413.1pt;height:2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" filled="f" stroked="f" strokeweight=".5pt">
                <v:fill o:detectmouseclick="t"/>
                <v:textbox>
                  <w:txbxContent>
                    <w:p w14:paraId="0844E4DC" w14:textId="211A425E" w:rsidR="002A3B1D" w:rsidRPr="002A3B1D" w:rsidRDefault="002A3B1D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supervisor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B96FF9" wp14:editId="601F7EC3">
                <wp:simplePos x="0" y="0"/>
                <wp:positionH relativeFrom="column">
                  <wp:posOffset>-190500</wp:posOffset>
                </wp:positionH>
                <wp:positionV relativeFrom="paragraph">
                  <wp:posOffset>560070</wp:posOffset>
                </wp:positionV>
                <wp:extent cx="1247775" cy="317500"/>
                <wp:effectExtent l="0" t="0" r="0" b="63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5BF1525" w14:textId="334EE232" w:rsidR="002A3B1D" w:rsidRPr="002A3B1D" w:rsidRDefault="002A3B1D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Author: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B96FF9" id="Text Box 4" o:spid="_x0000_s1031" type="#_x0000_t202" style="position:absolute;margin-left:-15pt;margin-top:44.1pt;width:98.25pt;height: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" filled="f" stroked="f" strokeweight=".5pt">
                <v:fill o:detectmouseclick="t"/>
                <v:textbox>
                  <w:txbxContent>
                    <w:p w14:paraId="55BF1525" w14:textId="334EE232" w:rsidR="002A3B1D" w:rsidRPr="002A3B1D" w:rsidRDefault="002A3B1D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Author: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21B1C19" wp14:editId="3D8C72C7">
                <wp:simplePos x="0" y="0"/>
                <wp:positionH relativeFrom="column">
                  <wp:posOffset>-99695</wp:posOffset>
                </wp:positionH>
                <wp:positionV relativeFrom="paragraph">
                  <wp:posOffset>241300</wp:posOffset>
                </wp:positionV>
                <wp:extent cx="6731000" cy="33020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000" cy="3302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5B9BD5"/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  <a:tileRect/>
                        </a:gradFill>
                        <a:ln w="6350">
                          <a:noFill/>
                        </a:ln>
                      </wps:spPr>
                      <wps:txbx>
                        <w:txbxContent>
                          <w:p w14:paraId="1743F400" w14:textId="0D4956A4" w:rsidR="002A3B1D" w:rsidRPr="002A3B1D" w:rsidRDefault="002A3B1D" w:rsidP="002A3B1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  <w:t>Physics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1B1C19" id="Text Box 2" o:spid="_x0000_s1032" type="#_x0000_t202" style="position:absolute;margin-left:-7.85pt;margin-top:19pt;width:530pt;height:26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" fillcolor="#5b9bd5" stroked="f" strokeweight=".5pt">
                <v:fill rotate="t" angle="90" focus="100%" type="gradient"/>
                <v:textbox>
                  <w:txbxContent>
                    <w:p w14:paraId="1743F400" w14:textId="0D4956A4" w:rsidR="002A3B1D" w:rsidRPr="002A3B1D" w:rsidRDefault="002A3B1D" w:rsidP="002A3B1D">
                      <w:pPr>
                        <w:jc w:val="center"/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  <w:t>Physics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484B2E" wp14:editId="7B8BD951">
                <wp:simplePos x="0" y="0"/>
                <wp:positionH relativeFrom="column">
                  <wp:posOffset>-99695</wp:posOffset>
                </wp:positionH>
                <wp:positionV relativeFrom="paragraph">
                  <wp:posOffset>-266700</wp:posOffset>
                </wp:positionV>
                <wp:extent cx="6350000" cy="4572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0F45B48" w14:textId="7FB82A4C" w:rsidR="002A3B1D" w:rsidRPr="002A3B1D" w:rsidRDefault="002A3B1D">
                            <w:pP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  <w:t xml:space="preserve">EDAX APEX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484B2E" id="Text Box 1" o:spid="_x0000_s1033" type="#_x0000_t202" style="position:absolute;margin-left:-7.85pt;margin-top:-21pt;width:500pt;height:3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" filled="f" stroked="f" strokeweight=".5pt">
                <v:fill o:detectmouseclick="t"/>
                <v:textbox>
                  <w:txbxContent>
                    <w:p w14:paraId="30F45B48" w14:textId="7FB82A4C" w:rsidR="002A3B1D" w:rsidRPr="002A3B1D" w:rsidRDefault="002A3B1D">
                      <w:pP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  <w:t xml:space="preserve">EDAX APEX </w:t>
                      </w:r>
                    </w:p>
                  </w:txbxContent>
                </v:textbox>
              </v:shape>
            </w:pict>
          </mc:Fallback>
        </mc:AlternateContent>
      </w:r>
    </w:p>
    <w:p w14:paraId="46486CA4" w14:textId="38A137BB" w:rsidR="002A3B1D" w:rsidRDefault="002A3B1D" w:rsidP="009D4204"/>
    <w:p w14:paraId="1BE3E32B" w14:textId="77777777" w:rsidR="002A3B1D" w:rsidRDefault="002A3B1D">
      <w:r>
        <w:br w:type="page"/>
      </w:r>
    </w:p>
    <w:p w14:paraId="7288435B" w14:textId="77777777" w:rsidR="002A3B1D" w:rsidRPr="009D4204" w:rsidRDefault="002A3B1D" w:rsidP="009D420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A30984A" wp14:editId="4DBEB5F4">
                <wp:simplePos x="0" y="0"/>
                <wp:positionH relativeFrom="column">
                  <wp:posOffset>-99695</wp:posOffset>
                </wp:positionH>
                <wp:positionV relativeFrom="paragraph">
                  <wp:posOffset>241300</wp:posOffset>
                </wp:positionV>
                <wp:extent cx="6731000" cy="3302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000" cy="3302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5B9BD5"/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  <a:tileRect/>
                        </a:gradFill>
                        <a:ln w="6350">
                          <a:noFill/>
                        </a:ln>
                      </wps:spPr>
                      <wps:txbx>
                        <w:txbxContent>
                          <w:p w14:paraId="511E9090" w14:textId="48DD1B74" w:rsidR="002A3B1D" w:rsidRPr="002A3B1D" w:rsidRDefault="002A3B1D" w:rsidP="002A3B1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  <w:t>Physics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30984A" id="Text Box 13" o:spid="_x0000_s1034" type="#_x0000_t202" style="position:absolute;margin-left:-7.85pt;margin-top:19pt;width:530pt;height:26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" fillcolor="#5b9bd5" stroked="f" strokeweight=".5pt">
                <v:fill rotate="t" angle="90" focus="100%" type="gradient"/>
                <v:textbox>
                  <w:txbxContent>
                    <w:p w14:paraId="511E9090" w14:textId="48DD1B74" w:rsidR="002A3B1D" w:rsidRPr="002A3B1D" w:rsidRDefault="002A3B1D" w:rsidP="002A3B1D">
                      <w:pPr>
                        <w:jc w:val="center"/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  <w:t>Physics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F20482D" wp14:editId="102D4D9F">
                <wp:simplePos x="0" y="0"/>
                <wp:positionH relativeFrom="column">
                  <wp:posOffset>-99695</wp:posOffset>
                </wp:positionH>
                <wp:positionV relativeFrom="paragraph">
                  <wp:posOffset>-266700</wp:posOffset>
                </wp:positionV>
                <wp:extent cx="6350000" cy="45720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0C936C0" w14:textId="724F95AC" w:rsidR="002A3B1D" w:rsidRPr="002A3B1D" w:rsidRDefault="002A3B1D">
                            <w:pP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  <w:t xml:space="preserve">EDAX APEX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20482D" id="Text Box 12" o:spid="_x0000_s1035" type="#_x0000_t202" style="position:absolute;margin-left:-7.85pt;margin-top:-21pt;width:500pt;height:36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" filled="f" stroked="f" strokeweight=".5pt">
                <v:fill o:detectmouseclick="t"/>
                <v:textbox>
                  <w:txbxContent>
                    <w:p w14:paraId="50C936C0" w14:textId="724F95AC" w:rsidR="002A3B1D" w:rsidRPr="002A3B1D" w:rsidRDefault="002A3B1D">
                      <w:pP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  <w:t xml:space="preserve">EDAX APEX 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page" w:tblpX="549" w:tblpY="1719"/>
        <w:tblOverlap w:val="never"/>
        <w:tblW w:w="100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1446"/>
        <w:gridCol w:w="788"/>
        <w:gridCol w:w="1445"/>
        <w:gridCol w:w="1247"/>
        <w:gridCol w:w="1094"/>
        <w:gridCol w:w="922"/>
        <w:gridCol w:w="922"/>
        <w:gridCol w:w="937"/>
      </w:tblGrid>
      <w:tr w:rsidR="002A3B1D" w:rsidRPr="002A3B1D" w14:paraId="6D1F8CD4" w14:textId="77777777" w:rsidTr="002A3B1D">
        <w:trPr>
          <w:tblCellSpacing w:w="15" w:type="dxa"/>
        </w:trPr>
        <w:tc>
          <w:tcPr>
            <w:tcW w:w="0" w:type="auto"/>
            <w:gridSpan w:val="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BA6773" w14:textId="77777777" w:rsidR="002A3B1D" w:rsidRPr="002A3B1D" w:rsidRDefault="002A3B1D" w:rsidP="002A3B1D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</w:rPr>
            </w:pPr>
            <w:proofErr w:type="spellStart"/>
            <w:r w:rsidRPr="002A3B1D">
              <w:rPr>
                <w:rFonts w:ascii="Times New Roman" w:hAnsi="Times New Roman" w:cs="Times New Roman"/>
                <w:b/>
                <w:bCs/>
                <w:color w:val="000000"/>
                <w:sz w:val="20"/>
              </w:rPr>
              <w:t>eZAF</w:t>
            </w:r>
            <w:proofErr w:type="spellEnd"/>
            <w:r w:rsidRPr="002A3B1D">
              <w:rPr>
                <w:rFonts w:ascii="Times New Roman" w:hAnsi="Times New Roman" w:cs="Times New Roman"/>
                <w:b/>
                <w:bCs/>
                <w:color w:val="000000"/>
                <w:sz w:val="20"/>
              </w:rPr>
              <w:t xml:space="preserve"> Quant Result - Analysis Uncertainty: 9.50 %</w:t>
            </w:r>
          </w:p>
        </w:tc>
      </w:tr>
      <w:tr w:rsidR="002A3B1D" w:rsidRPr="002A3B1D" w14:paraId="2E93445D" w14:textId="77777777" w:rsidTr="002A3B1D">
        <w:trPr>
          <w:tblCellSpacing w:w="15" w:type="dxa"/>
        </w:trPr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6A89FD" w14:textId="77777777" w:rsidR="002A3B1D" w:rsidRPr="002A3B1D" w:rsidRDefault="002A3B1D" w:rsidP="002A3B1D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2A3B1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Element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3C9B2F" w14:textId="77777777" w:rsidR="002A3B1D" w:rsidRPr="002A3B1D" w:rsidRDefault="002A3B1D" w:rsidP="002A3B1D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2A3B1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Weight %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1A1FAF" w14:textId="77777777" w:rsidR="002A3B1D" w:rsidRPr="002A3B1D" w:rsidRDefault="002A3B1D" w:rsidP="002A3B1D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2A3B1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MDL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3E4C99" w14:textId="77777777" w:rsidR="002A3B1D" w:rsidRPr="002A3B1D" w:rsidRDefault="002A3B1D" w:rsidP="002A3B1D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2A3B1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Atomic %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0D6320" w14:textId="77777777" w:rsidR="002A3B1D" w:rsidRPr="002A3B1D" w:rsidRDefault="002A3B1D" w:rsidP="002A3B1D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2A3B1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Error %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A0786D" w14:textId="77777777" w:rsidR="002A3B1D" w:rsidRPr="002A3B1D" w:rsidRDefault="002A3B1D" w:rsidP="002A3B1D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2A3B1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Net Int.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38B11C" w14:textId="77777777" w:rsidR="002A3B1D" w:rsidRPr="002A3B1D" w:rsidRDefault="002A3B1D" w:rsidP="002A3B1D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2A3B1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R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EF4BE6" w14:textId="77777777" w:rsidR="002A3B1D" w:rsidRPr="002A3B1D" w:rsidRDefault="002A3B1D" w:rsidP="002A3B1D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2A3B1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3F9064" w14:textId="77777777" w:rsidR="002A3B1D" w:rsidRPr="002A3B1D" w:rsidRDefault="002A3B1D" w:rsidP="002A3B1D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2A3B1D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F</w:t>
            </w:r>
          </w:p>
        </w:tc>
      </w:tr>
      <w:tr w:rsidR="002A3B1D" w:rsidRPr="002A3B1D" w14:paraId="06AE8A43" w14:textId="77777777" w:rsidTr="002A3B1D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B27D53" w14:textId="77777777" w:rsidR="002A3B1D" w:rsidRPr="002A3B1D" w:rsidRDefault="002A3B1D" w:rsidP="002A3B1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A3B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 K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7EB550" w14:textId="77777777" w:rsidR="002A3B1D" w:rsidRPr="002A3B1D" w:rsidRDefault="002A3B1D" w:rsidP="002A3B1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A3B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4.7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FEA7F0" w14:textId="77777777" w:rsidR="002A3B1D" w:rsidRPr="002A3B1D" w:rsidRDefault="002A3B1D" w:rsidP="002A3B1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A3B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7D6EFD" w14:textId="77777777" w:rsidR="002A3B1D" w:rsidRPr="002A3B1D" w:rsidRDefault="002A3B1D" w:rsidP="002A3B1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A3B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20.7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17C0B7" w14:textId="77777777" w:rsidR="002A3B1D" w:rsidRPr="002A3B1D" w:rsidRDefault="002A3B1D" w:rsidP="002A3B1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A3B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17.6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492066" w14:textId="77777777" w:rsidR="002A3B1D" w:rsidRPr="002A3B1D" w:rsidRDefault="002A3B1D" w:rsidP="002A3B1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A3B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60.2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6C9C88" w14:textId="77777777" w:rsidR="002A3B1D" w:rsidRPr="002A3B1D" w:rsidRDefault="002A3B1D" w:rsidP="002A3B1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A3B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0.6885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BDDF14" w14:textId="77777777" w:rsidR="002A3B1D" w:rsidRPr="002A3B1D" w:rsidRDefault="002A3B1D" w:rsidP="002A3B1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A3B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0.1007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23DBA7" w14:textId="77777777" w:rsidR="002A3B1D" w:rsidRPr="002A3B1D" w:rsidRDefault="002A3B1D" w:rsidP="002A3B1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A3B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1.0000</w:t>
            </w:r>
          </w:p>
        </w:tc>
      </w:tr>
      <w:tr w:rsidR="002A3B1D" w:rsidRPr="002A3B1D" w14:paraId="11F1E633" w14:textId="77777777" w:rsidTr="002A3B1D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FAD1BA" w14:textId="77777777" w:rsidR="002A3B1D" w:rsidRPr="002A3B1D" w:rsidRDefault="002A3B1D" w:rsidP="002A3B1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A3B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 K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4CBEE9" w14:textId="77777777" w:rsidR="002A3B1D" w:rsidRPr="002A3B1D" w:rsidRDefault="002A3B1D" w:rsidP="002A3B1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A3B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10.0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44D1AD" w14:textId="77777777" w:rsidR="002A3B1D" w:rsidRPr="002A3B1D" w:rsidRDefault="002A3B1D" w:rsidP="002A3B1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A3B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0.56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2CBC4D" w14:textId="77777777" w:rsidR="002A3B1D" w:rsidRPr="002A3B1D" w:rsidRDefault="002A3B1D" w:rsidP="002A3B1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A3B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37.0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40C9BD" w14:textId="77777777" w:rsidR="002A3B1D" w:rsidRPr="002A3B1D" w:rsidRDefault="002A3B1D" w:rsidP="002A3B1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A3B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11.8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88237D" w14:textId="77777777" w:rsidR="002A3B1D" w:rsidRPr="002A3B1D" w:rsidRDefault="002A3B1D" w:rsidP="002A3B1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A3B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241.3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C6455C" w14:textId="77777777" w:rsidR="002A3B1D" w:rsidRPr="002A3B1D" w:rsidRDefault="002A3B1D" w:rsidP="002A3B1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A3B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0.6940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5F90D2" w14:textId="77777777" w:rsidR="002A3B1D" w:rsidRPr="002A3B1D" w:rsidRDefault="002A3B1D" w:rsidP="002A3B1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A3B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0.1357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439D2E" w14:textId="77777777" w:rsidR="002A3B1D" w:rsidRPr="002A3B1D" w:rsidRDefault="002A3B1D" w:rsidP="002A3B1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A3B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1.0000</w:t>
            </w:r>
          </w:p>
        </w:tc>
      </w:tr>
      <w:tr w:rsidR="002A3B1D" w:rsidRPr="002A3B1D" w14:paraId="20FA2E2F" w14:textId="77777777" w:rsidTr="002A3B1D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18E901" w14:textId="77777777" w:rsidR="002A3B1D" w:rsidRPr="002A3B1D" w:rsidRDefault="002A3B1D" w:rsidP="002A3B1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A3B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 K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AF80DD" w14:textId="77777777" w:rsidR="002A3B1D" w:rsidRPr="002A3B1D" w:rsidRDefault="002A3B1D" w:rsidP="002A3B1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A3B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4.3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EF6C48" w14:textId="77777777" w:rsidR="002A3B1D" w:rsidRPr="002A3B1D" w:rsidRDefault="002A3B1D" w:rsidP="002A3B1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A3B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1A09BC" w14:textId="77777777" w:rsidR="002A3B1D" w:rsidRPr="002A3B1D" w:rsidRDefault="002A3B1D" w:rsidP="002A3B1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A3B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13.2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F42347" w14:textId="77777777" w:rsidR="002A3B1D" w:rsidRPr="002A3B1D" w:rsidRDefault="002A3B1D" w:rsidP="002A3B1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A3B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11.9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FA1431" w14:textId="77777777" w:rsidR="002A3B1D" w:rsidRPr="002A3B1D" w:rsidRDefault="002A3B1D" w:rsidP="002A3B1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A3B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180.7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E55486" w14:textId="77777777" w:rsidR="002A3B1D" w:rsidRPr="002A3B1D" w:rsidRDefault="002A3B1D" w:rsidP="002A3B1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A3B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0.7054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E85F6A" w14:textId="77777777" w:rsidR="002A3B1D" w:rsidRPr="002A3B1D" w:rsidRDefault="002A3B1D" w:rsidP="002A3B1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A3B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0.2034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A12AF7" w14:textId="77777777" w:rsidR="002A3B1D" w:rsidRPr="002A3B1D" w:rsidRDefault="002A3B1D" w:rsidP="002A3B1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A3B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1.0067</w:t>
            </w:r>
          </w:p>
        </w:tc>
      </w:tr>
      <w:tr w:rsidR="002A3B1D" w:rsidRPr="002A3B1D" w14:paraId="0FB638E0" w14:textId="77777777" w:rsidTr="002A3B1D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CA7CA5" w14:textId="77777777" w:rsidR="002A3B1D" w:rsidRPr="002A3B1D" w:rsidRDefault="002A3B1D" w:rsidP="002A3B1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A3B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Er L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1C88ED" w14:textId="77777777" w:rsidR="002A3B1D" w:rsidRPr="002A3B1D" w:rsidRDefault="002A3B1D" w:rsidP="002A3B1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A3B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BDD4C6" w14:textId="77777777" w:rsidR="002A3B1D" w:rsidRPr="002A3B1D" w:rsidRDefault="002A3B1D" w:rsidP="002A3B1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A3B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1.33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988041" w14:textId="77777777" w:rsidR="002A3B1D" w:rsidRPr="002A3B1D" w:rsidRDefault="002A3B1D" w:rsidP="002A3B1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A3B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7D0CA9" w14:textId="77777777" w:rsidR="002A3B1D" w:rsidRPr="002A3B1D" w:rsidRDefault="002A3B1D" w:rsidP="002A3B1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A3B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39.7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5BA170" w14:textId="77777777" w:rsidR="002A3B1D" w:rsidRPr="002A3B1D" w:rsidRDefault="002A3B1D" w:rsidP="002A3B1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A3B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33.8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4D0AB3" w14:textId="77777777" w:rsidR="002A3B1D" w:rsidRPr="002A3B1D" w:rsidRDefault="002A3B1D" w:rsidP="002A3B1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A3B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0.8279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A033AC" w14:textId="77777777" w:rsidR="002A3B1D" w:rsidRPr="002A3B1D" w:rsidRDefault="002A3B1D" w:rsidP="002A3B1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A3B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0.9050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EAFB44" w14:textId="77777777" w:rsidR="002A3B1D" w:rsidRPr="002A3B1D" w:rsidRDefault="002A3B1D" w:rsidP="002A3B1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A3B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1.0437</w:t>
            </w:r>
          </w:p>
        </w:tc>
      </w:tr>
      <w:tr w:rsidR="002A3B1D" w:rsidRPr="002A3B1D" w14:paraId="71BB19CA" w14:textId="77777777" w:rsidTr="002A3B1D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B09355" w14:textId="77777777" w:rsidR="002A3B1D" w:rsidRPr="002A3B1D" w:rsidRDefault="002A3B1D" w:rsidP="002A3B1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A3B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Yb L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11194A" w14:textId="77777777" w:rsidR="002A3B1D" w:rsidRPr="002A3B1D" w:rsidRDefault="002A3B1D" w:rsidP="002A3B1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A3B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22.8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041DED" w14:textId="77777777" w:rsidR="002A3B1D" w:rsidRPr="002A3B1D" w:rsidRDefault="002A3B1D" w:rsidP="002A3B1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A3B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1.47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FCD241" w14:textId="77777777" w:rsidR="002A3B1D" w:rsidRPr="002A3B1D" w:rsidRDefault="002A3B1D" w:rsidP="002A3B1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A3B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9.3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1AFA8F" w14:textId="77777777" w:rsidR="002A3B1D" w:rsidRPr="002A3B1D" w:rsidRDefault="002A3B1D" w:rsidP="002A3B1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A3B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9.0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0AE5A3" w14:textId="77777777" w:rsidR="002A3B1D" w:rsidRPr="002A3B1D" w:rsidRDefault="002A3B1D" w:rsidP="002A3B1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A3B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283.3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188610" w14:textId="77777777" w:rsidR="002A3B1D" w:rsidRPr="002A3B1D" w:rsidRDefault="002A3B1D" w:rsidP="002A3B1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A3B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0.8385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DC0A92" w14:textId="77777777" w:rsidR="002A3B1D" w:rsidRPr="002A3B1D" w:rsidRDefault="002A3B1D" w:rsidP="002A3B1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A3B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0.9192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8E7F6C" w14:textId="77777777" w:rsidR="002A3B1D" w:rsidRPr="002A3B1D" w:rsidRDefault="002A3B1D" w:rsidP="002A3B1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A3B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1.0425</w:t>
            </w:r>
          </w:p>
        </w:tc>
      </w:tr>
      <w:tr w:rsidR="002A3B1D" w:rsidRPr="002A3B1D" w14:paraId="3778DE09" w14:textId="77777777" w:rsidTr="002A3B1D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D94622" w14:textId="77777777" w:rsidR="002A3B1D" w:rsidRPr="002A3B1D" w:rsidRDefault="002A3B1D" w:rsidP="002A3B1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A3B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Bi M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64419E" w14:textId="77777777" w:rsidR="002A3B1D" w:rsidRPr="002A3B1D" w:rsidRDefault="002A3B1D" w:rsidP="002A3B1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A3B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55.8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363E3C" w14:textId="77777777" w:rsidR="002A3B1D" w:rsidRPr="002A3B1D" w:rsidRDefault="002A3B1D" w:rsidP="002A3B1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A3B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FE7D1C" w14:textId="77777777" w:rsidR="002A3B1D" w:rsidRPr="002A3B1D" w:rsidRDefault="002A3B1D" w:rsidP="002A3B1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A3B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18.8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125191" w14:textId="77777777" w:rsidR="002A3B1D" w:rsidRPr="002A3B1D" w:rsidRDefault="002A3B1D" w:rsidP="002A3B1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A3B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6.7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D022EE" w14:textId="77777777" w:rsidR="002A3B1D" w:rsidRPr="002A3B1D" w:rsidRDefault="002A3B1D" w:rsidP="002A3B1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A3B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1371.0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D8FCF3" w14:textId="77777777" w:rsidR="002A3B1D" w:rsidRPr="002A3B1D" w:rsidRDefault="002A3B1D" w:rsidP="002A3B1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A3B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0.7391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6CACC0" w14:textId="77777777" w:rsidR="002A3B1D" w:rsidRPr="002A3B1D" w:rsidRDefault="002A3B1D" w:rsidP="002A3B1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A3B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0.5390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2C1D9E" w14:textId="77777777" w:rsidR="002A3B1D" w:rsidRPr="002A3B1D" w:rsidRDefault="002A3B1D" w:rsidP="002A3B1D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2A3B1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1.0069</w:t>
            </w:r>
          </w:p>
        </w:tc>
      </w:tr>
    </w:tbl>
    <w:p w14:paraId="30A4AD83" w14:textId="56F79126" w:rsidR="002A3B1D" w:rsidRPr="009D4204" w:rsidRDefault="002A3B1D" w:rsidP="009D4204"/>
    <w:sectPr w:rsidR="002A3B1D" w:rsidRPr="009D4204" w:rsidSect="002A3B1D">
      <w:headerReference w:type="default" r:id="rId10"/>
      <w:footerReference w:type="default" r:id="rId11"/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697BDE" w14:textId="77777777" w:rsidR="00714BFE" w:rsidRDefault="00714BFE" w:rsidP="0053017F">
      <w:pPr>
        <w:spacing w:after="0" w:line="240" w:lineRule="auto"/>
      </w:pPr>
      <w:r>
        <w:separator/>
      </w:r>
    </w:p>
  </w:endnote>
  <w:endnote w:type="continuationSeparator" w:id="0">
    <w:p w14:paraId="0AF9EC47" w14:textId="77777777" w:rsidR="00714BFE" w:rsidRDefault="00714BFE" w:rsidP="005301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201897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2305E4" w14:textId="77777777" w:rsidR="0023457B" w:rsidRDefault="0023457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D4204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65A5A496" w14:textId="77777777" w:rsidR="0053017F" w:rsidRDefault="005301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195874" w14:textId="77777777" w:rsidR="00714BFE" w:rsidRDefault="00714BFE" w:rsidP="0053017F">
      <w:pPr>
        <w:spacing w:after="0" w:line="240" w:lineRule="auto"/>
      </w:pPr>
      <w:r>
        <w:separator/>
      </w:r>
    </w:p>
  </w:footnote>
  <w:footnote w:type="continuationSeparator" w:id="0">
    <w:p w14:paraId="499DC618" w14:textId="77777777" w:rsidR="00714BFE" w:rsidRDefault="00714BFE" w:rsidP="005301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6E59F7" w14:textId="31868B22" w:rsidR="002A3B1D" w:rsidRDefault="002A3B1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19462F5" wp14:editId="7BE516FD">
              <wp:simplePos x="0" y="0"/>
              <wp:positionH relativeFrom="column">
                <wp:posOffset>5777484</wp:posOffset>
              </wp:positionH>
              <wp:positionV relativeFrom="paragraph">
                <wp:posOffset>189230</wp:posOffset>
              </wp:positionV>
              <wp:extent cx="829691" cy="508000"/>
              <wp:effectExtent l="0" t="0" r="8890" b="6350"/>
              <wp:wrapNone/>
              <wp:docPr id="3" name="Log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29691" cy="508000"/>
                      </a:xfrm>
                      <a:prstGeom prst="rect">
                        <a:avLst/>
                      </a:prstGeom>
                      <a:blipFill>
                        <a:blip r:embed="rId1"/>
                        <a:stretch>
                          <a:fillRect/>
                        </a:stretch>
                      </a:blip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12700" cap="flat" cmpd="sng" algn="ctr">
                            <a:solidFill>
                              <a:schemeClr val="accent1">
                                <a:shade val="50000"/>
                              </a:schemeClr>
                            </a:solidFill>
                            <a:prstDash val="solid"/>
                            <a:miter lim="800000"/>
                          </a14:hiddenLine>
                        </a:ext>
                      </a:ex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811F8CF" id="Logo" o:spid="_x0000_s1026" style="position:absolute;margin-left:454.9pt;margin-top:14.9pt;width:65.35pt;height:4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" stroked="f" strokecolor="#1f3763 [1604]" strokeweight="1pt">
              <v:fill r:id="rId2" o:title="" recolor="t" rotate="t" type="fram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B1D"/>
    <w:rsid w:val="00044274"/>
    <w:rsid w:val="001370E1"/>
    <w:rsid w:val="0023457B"/>
    <w:rsid w:val="002A3B1D"/>
    <w:rsid w:val="004C791E"/>
    <w:rsid w:val="00507EC5"/>
    <w:rsid w:val="0053017F"/>
    <w:rsid w:val="005F47B7"/>
    <w:rsid w:val="00681D82"/>
    <w:rsid w:val="00714BFE"/>
    <w:rsid w:val="00756274"/>
    <w:rsid w:val="007B1409"/>
    <w:rsid w:val="007E3E44"/>
    <w:rsid w:val="007F4C75"/>
    <w:rsid w:val="00812D4B"/>
    <w:rsid w:val="008C5230"/>
    <w:rsid w:val="009676EE"/>
    <w:rsid w:val="00975F98"/>
    <w:rsid w:val="009D4204"/>
    <w:rsid w:val="00AD577B"/>
    <w:rsid w:val="00B3515D"/>
    <w:rsid w:val="00BE44C8"/>
    <w:rsid w:val="00C17646"/>
    <w:rsid w:val="00C264CE"/>
    <w:rsid w:val="00C4147B"/>
    <w:rsid w:val="00C4654F"/>
    <w:rsid w:val="00DA21AE"/>
    <w:rsid w:val="00E1664E"/>
    <w:rsid w:val="00E30942"/>
    <w:rsid w:val="00E820BC"/>
    <w:rsid w:val="00F83578"/>
    <w:rsid w:val="00FA4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A7E147"/>
  <w15:chartTrackingRefBased/>
  <w15:docId w15:val="{5E949B90-9F56-46A1-8E20-C04A9E074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64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301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017F"/>
  </w:style>
  <w:style w:type="paragraph" w:styleId="Footer">
    <w:name w:val="footer"/>
    <w:basedOn w:val="Normal"/>
    <w:link w:val="FooterChar"/>
    <w:uiPriority w:val="99"/>
    <w:unhideWhenUsed/>
    <w:rsid w:val="005301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017F"/>
  </w:style>
  <w:style w:type="table" w:styleId="TableGrid">
    <w:name w:val="Table Grid"/>
    <w:basedOn w:val="TableNormal"/>
    <w:uiPriority w:val="39"/>
    <w:rsid w:val="00681D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1">
    <w:name w:val="Grid Table 5 Dark Accent 1"/>
    <w:basedOn w:val="TableNormal"/>
    <w:uiPriority w:val="50"/>
    <w:rsid w:val="00681D82"/>
    <w:pPr>
      <w:spacing w:after="0" w:line="240" w:lineRule="auto"/>
    </w:pPr>
    <w:rPr>
      <w:rFonts w:ascii="Times New Roman" w:hAnsi="Times New Roman"/>
      <w:sz w:val="16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ListTable5Dark-Accent4">
    <w:name w:val="List Table 5 Dark Accent 4"/>
    <w:basedOn w:val="TableNormal"/>
    <w:uiPriority w:val="50"/>
    <w:rsid w:val="00C264CE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GridTable1Light-Accent1">
    <w:name w:val="Grid Table 1 Light Accent 1"/>
    <w:basedOn w:val="TableNormal"/>
    <w:uiPriority w:val="46"/>
    <w:rsid w:val="00681D82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1">
    <w:name w:val="Grid Table 4 Accent 1"/>
    <w:basedOn w:val="TableNormal"/>
    <w:uiPriority w:val="49"/>
    <w:rsid w:val="001370E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07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EDAX\APEX\ReportTemplates\defaul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default</Template>
  <TotalTime>1</TotalTime>
  <Pages>2</Pages>
  <Words>81</Words>
  <Characters>323</Characters>
  <Application>Microsoft Office Word</Application>
  <DocSecurity>0</DocSecurity>
  <Lines>68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Analysis Report</dc:title>
  <dc:subject/>
  <dc:creator>supervisor</dc:creator>
  <cp:keywords/>
  <dc:description/>
  <cp:lastModifiedBy>supervisor</cp:lastModifiedBy>
  <cp:revision>1</cp:revision>
  <dcterms:created xsi:type="dcterms:W3CDTF">2025-10-04T08:08:00Z</dcterms:created>
  <dcterms:modified xsi:type="dcterms:W3CDTF">2025-10-04T08:09:00Z</dcterms:modified>
</cp:coreProperties>
</file>