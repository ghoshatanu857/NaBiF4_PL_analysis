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9C3D" w14:textId="6FFBC87A" w:rsidR="00C264CE" w:rsidRDefault="00A1308D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46E8F5" wp14:editId="696B6425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5CC4E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AFDC84" wp14:editId="56741B67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D19CD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29647E" wp14:editId="5DB51924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5189A3" w14:textId="079267A1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9647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635189A3" w14:textId="079267A1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254DE" wp14:editId="399B0D0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CF2324" w14:textId="0C4EA593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254D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78CF2324" w14:textId="0C4EA593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5173F1" wp14:editId="3E5582E0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F99785" w14:textId="718A9627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1:56:17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173F1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5FF99785" w14:textId="718A9627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1:56:17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8B62E" wp14:editId="4639BD6B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AF909F" w14:textId="302490CE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8B62E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58AF909F" w14:textId="302490CE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23779" wp14:editId="6740DAB6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449FDE" w14:textId="3E136CDB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23779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26449FDE" w14:textId="3E136CDB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439B0E" wp14:editId="3117B8E4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192C61" w14:textId="761CDE63" w:rsidR="00A1308D" w:rsidRPr="00A1308D" w:rsidRDefault="00A1308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39B0E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F192C61" w14:textId="761CDE63" w:rsidR="00A1308D" w:rsidRPr="00A1308D" w:rsidRDefault="00A1308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5AAFF" wp14:editId="2F7E999D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95D3597" w14:textId="60081D40" w:rsidR="00A1308D" w:rsidRPr="00A1308D" w:rsidRDefault="00A1308D" w:rsidP="00A130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AAFF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95D3597" w14:textId="60081D40" w:rsidR="00A1308D" w:rsidRPr="00A1308D" w:rsidRDefault="00A1308D" w:rsidP="00A1308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FE8AA" wp14:editId="7C7B06F0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37FC99" w14:textId="5BD4578B" w:rsidR="00A1308D" w:rsidRPr="00A1308D" w:rsidRDefault="00A1308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E8AA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A37FC99" w14:textId="5BD4578B" w:rsidR="00A1308D" w:rsidRPr="00A1308D" w:rsidRDefault="00A1308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1B77BBFC" w14:textId="61B03670" w:rsidR="00A1308D" w:rsidRDefault="00A1308D" w:rsidP="009D4204"/>
    <w:p w14:paraId="402546AC" w14:textId="77777777" w:rsidR="00A1308D" w:rsidRDefault="00A1308D">
      <w:r>
        <w:br w:type="page"/>
      </w:r>
    </w:p>
    <w:p w14:paraId="164DB599" w14:textId="77777777" w:rsidR="00A1308D" w:rsidRPr="009D4204" w:rsidRDefault="00A1308D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659D8E" wp14:editId="42E0E012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F418412" w14:textId="7FF1D299" w:rsidR="00A1308D" w:rsidRPr="00A1308D" w:rsidRDefault="00A1308D" w:rsidP="00A130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9D8E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F418412" w14:textId="7FF1D299" w:rsidR="00A1308D" w:rsidRPr="00A1308D" w:rsidRDefault="00A1308D" w:rsidP="00A1308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07A6F0" wp14:editId="68A9D48A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F8E24C" w14:textId="48856F07" w:rsidR="00A1308D" w:rsidRPr="00A1308D" w:rsidRDefault="00A1308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7A6F0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DF8E24C" w14:textId="48856F07" w:rsidR="00A1308D" w:rsidRPr="00A1308D" w:rsidRDefault="00A1308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A1308D" w:rsidRPr="00A1308D" w14:paraId="5FE834A1" w14:textId="77777777" w:rsidTr="00A1308D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815C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8.32 %</w:t>
            </w:r>
          </w:p>
        </w:tc>
      </w:tr>
      <w:tr w:rsidR="00A1308D" w:rsidRPr="00A1308D" w14:paraId="36D042EE" w14:textId="77777777" w:rsidTr="00A1308D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7ED50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7F452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4DAF6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0DBD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FBEF2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D27F3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26D8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1464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241B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A1308D" w:rsidRPr="00A1308D" w14:paraId="725DAE4D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46D70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75EB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A7F01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73D5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9866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6F08B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6E261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0.6840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793E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2F27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A1308D" w:rsidRPr="00A1308D" w14:paraId="2D765F8A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4BAB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B799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536E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9197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284E8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1853B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1172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30504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46B55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1.0146</w:t>
            </w:r>
          </w:p>
        </w:tc>
      </w:tr>
      <w:tr w:rsidR="00A1308D" w:rsidRPr="00A1308D" w14:paraId="1124A1B2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C0BC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Tc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D62B4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08C2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E6CB2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CB40A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3D97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BAC56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F38D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0.6577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50CA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1.0049</w:t>
            </w:r>
          </w:p>
        </w:tc>
      </w:tr>
      <w:tr w:rsidR="00A1308D" w:rsidRPr="00A1308D" w14:paraId="4663A904" w14:textId="77777777" w:rsidTr="00A1308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BE77B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C2DE6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9D70D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BE95C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44DE1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C9A4F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1595.7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8C648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0.7344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B7C1E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55B13" w14:textId="77777777" w:rsidR="00A1308D" w:rsidRPr="00A1308D" w:rsidRDefault="00A1308D" w:rsidP="00A1308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1308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1.0088</w:t>
            </w:r>
          </w:p>
        </w:tc>
      </w:tr>
    </w:tbl>
    <w:p w14:paraId="5B0B75BA" w14:textId="53163720" w:rsidR="00A1308D" w:rsidRPr="009D4204" w:rsidRDefault="00A1308D" w:rsidP="009D4204"/>
    <w:sectPr w:rsidR="00A1308D" w:rsidRPr="009D4204" w:rsidSect="00A1308D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FB232" w14:textId="77777777" w:rsidR="000A523D" w:rsidRDefault="000A523D" w:rsidP="0053017F">
      <w:pPr>
        <w:spacing w:after="0" w:line="240" w:lineRule="auto"/>
      </w:pPr>
      <w:r>
        <w:separator/>
      </w:r>
    </w:p>
  </w:endnote>
  <w:endnote w:type="continuationSeparator" w:id="0">
    <w:p w14:paraId="7D8E6012" w14:textId="77777777" w:rsidR="000A523D" w:rsidRDefault="000A523D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A53A25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B45DF4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F9EB1" w14:textId="77777777" w:rsidR="000A523D" w:rsidRDefault="000A523D" w:rsidP="0053017F">
      <w:pPr>
        <w:spacing w:after="0" w:line="240" w:lineRule="auto"/>
      </w:pPr>
      <w:r>
        <w:separator/>
      </w:r>
    </w:p>
  </w:footnote>
  <w:footnote w:type="continuationSeparator" w:id="0">
    <w:p w14:paraId="37D629EC" w14:textId="77777777" w:rsidR="000A523D" w:rsidRDefault="000A523D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E2319" w14:textId="20235C21" w:rsidR="00A1308D" w:rsidRDefault="00A1308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922A6B" wp14:editId="1CA86344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8C2AF0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8D"/>
    <w:rsid w:val="00044274"/>
    <w:rsid w:val="000A523D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1308D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6042F"/>
  <w15:chartTrackingRefBased/>
  <w15:docId w15:val="{F7E9F83D-08DE-4642-99F7-D7CEDB61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2</Pages>
  <Words>61</Words>
  <Characters>244</Characters>
  <Application>Microsoft Office Word</Application>
  <DocSecurity>0</DocSecurity>
  <Lines>50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2025-10-04T08:47:00Z</dcterms:created>
  <dcterms:modified xsi:type="dcterms:W3CDTF">2025-10-04T08:48:00Z</dcterms:modified>
</cp:coreProperties>
</file>