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CF38" w14:textId="52A39707" w:rsidR="00C264CE" w:rsidRDefault="00070B43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E5CFC4" wp14:editId="6F7EE680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7F0A6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66B7D6" wp14:editId="554D74FD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7763B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5076A6" wp14:editId="2BA449A1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93794A" w14:textId="58A96780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076A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193794A" w14:textId="58A96780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95456" wp14:editId="6D3CB797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9DE0A" w14:textId="4D5BFD56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5456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05B9DE0A" w14:textId="4D5BFD56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99BB5" wp14:editId="0847492A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B194AC" w14:textId="31CE8010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1:54:58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99BB5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41B194AC" w14:textId="31CE8010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1:54:58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B25CA" wp14:editId="2077CEE1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23052D" w14:textId="2F4841F7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B25CA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A23052D" w14:textId="2F4841F7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E54E62" wp14:editId="16C9B8A5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4F8CB" w14:textId="53BD480A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54E62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0434F8CB" w14:textId="53BD480A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2FDFF" wp14:editId="689CA69B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AFE2A4" w14:textId="5CB076D4" w:rsidR="00070B43" w:rsidRPr="00070B43" w:rsidRDefault="00070B4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2FDFF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2AFE2A4" w14:textId="5CB076D4" w:rsidR="00070B43" w:rsidRPr="00070B43" w:rsidRDefault="00070B4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56278" wp14:editId="26639B1F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3498190" w14:textId="3DA2F1B6" w:rsidR="00070B43" w:rsidRPr="00070B43" w:rsidRDefault="00070B43" w:rsidP="00070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6278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3498190" w14:textId="3DA2F1B6" w:rsidR="00070B43" w:rsidRPr="00070B43" w:rsidRDefault="00070B43" w:rsidP="00070B4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022FC" wp14:editId="270C046C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B84769" w14:textId="3ED4625A" w:rsidR="00070B43" w:rsidRPr="00070B43" w:rsidRDefault="00070B4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022FC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5B84769" w14:textId="3ED4625A" w:rsidR="00070B43" w:rsidRPr="00070B43" w:rsidRDefault="00070B4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7DD78602" w14:textId="6F7C495A" w:rsidR="00070B43" w:rsidRDefault="00070B43" w:rsidP="009D4204"/>
    <w:p w14:paraId="0E16F397" w14:textId="77777777" w:rsidR="00070B43" w:rsidRDefault="00070B43">
      <w:r>
        <w:br w:type="page"/>
      </w:r>
    </w:p>
    <w:p w14:paraId="159869D0" w14:textId="77777777" w:rsidR="00070B43" w:rsidRPr="009D4204" w:rsidRDefault="00070B43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949992" wp14:editId="72057315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7398B1D4" w14:textId="25DB4D7B" w:rsidR="00070B43" w:rsidRPr="00070B43" w:rsidRDefault="00070B43" w:rsidP="00070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49992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7398B1D4" w14:textId="25DB4D7B" w:rsidR="00070B43" w:rsidRPr="00070B43" w:rsidRDefault="00070B43" w:rsidP="00070B4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E1E5C" wp14:editId="657D549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9FBA35" w14:textId="42079349" w:rsidR="00070B43" w:rsidRPr="00070B43" w:rsidRDefault="00070B4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1E5C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D9FBA35" w14:textId="42079349" w:rsidR="00070B43" w:rsidRPr="00070B43" w:rsidRDefault="00070B4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070B43" w:rsidRPr="00070B43" w14:paraId="0DA83A95" w14:textId="77777777" w:rsidTr="00070B43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293AD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10.63 %</w:t>
            </w:r>
          </w:p>
        </w:tc>
      </w:tr>
      <w:tr w:rsidR="00070B43" w:rsidRPr="00070B43" w14:paraId="6197DAD9" w14:textId="77777777" w:rsidTr="00070B43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C0B5F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CF98D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E7F58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84D1A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2BB21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1D547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FDB08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2C4BA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21977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070B43" w:rsidRPr="00070B43" w14:paraId="12601016" w14:textId="77777777" w:rsidTr="00070B4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390F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D67A4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DC77C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AAFC4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5FC9A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83FF1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9C988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5489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0.1923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F042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70B43" w:rsidRPr="00070B43" w14:paraId="1487EED9" w14:textId="77777777" w:rsidTr="00070B4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5D863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B10E1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34315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15113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01494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240F8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31D5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0.7496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99C1A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650D5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1.0061</w:t>
            </w:r>
          </w:p>
        </w:tc>
      </w:tr>
      <w:tr w:rsidR="00070B43" w:rsidRPr="00070B43" w14:paraId="3AE31F1C" w14:textId="77777777" w:rsidTr="00070B4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2AAC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EC473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34B0B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2A19C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EDBD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50F8A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1F6C6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4FB5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C4580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1.0438</w:t>
            </w:r>
          </w:p>
        </w:tc>
      </w:tr>
      <w:tr w:rsidR="00070B43" w:rsidRPr="00070B43" w14:paraId="6E924645" w14:textId="77777777" w:rsidTr="00070B4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D4652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F86C5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1D1E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EC725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A8559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A75E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B1A0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368D2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0.9393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9230B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1.0291</w:t>
            </w:r>
          </w:p>
        </w:tc>
      </w:tr>
      <w:tr w:rsidR="00070B43" w:rsidRPr="00070B43" w14:paraId="1AB9B92D" w14:textId="77777777" w:rsidTr="00070B4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EA6D8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3AE51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35164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61576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2292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2B755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007D3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92297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0.4692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0B4EE" w14:textId="77777777" w:rsidR="00070B43" w:rsidRPr="00070B43" w:rsidRDefault="00070B43" w:rsidP="00070B4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0B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1.0066</w:t>
            </w:r>
          </w:p>
        </w:tc>
      </w:tr>
    </w:tbl>
    <w:p w14:paraId="0D7F80C9" w14:textId="45E5A284" w:rsidR="00070B43" w:rsidRPr="009D4204" w:rsidRDefault="00070B43" w:rsidP="009D4204"/>
    <w:sectPr w:rsidR="00070B43" w:rsidRPr="009D4204" w:rsidSect="00070B43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7E90" w14:textId="77777777" w:rsidR="008E432D" w:rsidRDefault="008E432D" w:rsidP="0053017F">
      <w:pPr>
        <w:spacing w:after="0" w:line="240" w:lineRule="auto"/>
      </w:pPr>
      <w:r>
        <w:separator/>
      </w:r>
    </w:p>
  </w:endnote>
  <w:endnote w:type="continuationSeparator" w:id="0">
    <w:p w14:paraId="411BA3A0" w14:textId="77777777" w:rsidR="008E432D" w:rsidRDefault="008E432D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61C6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0EA851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41DD1" w14:textId="77777777" w:rsidR="008E432D" w:rsidRDefault="008E432D" w:rsidP="0053017F">
      <w:pPr>
        <w:spacing w:after="0" w:line="240" w:lineRule="auto"/>
      </w:pPr>
      <w:r>
        <w:separator/>
      </w:r>
    </w:p>
  </w:footnote>
  <w:footnote w:type="continuationSeparator" w:id="0">
    <w:p w14:paraId="757FD953" w14:textId="77777777" w:rsidR="008E432D" w:rsidRDefault="008E432D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33E08" w14:textId="7B177B23" w:rsidR="00070B43" w:rsidRDefault="00070B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DBE4DA" wp14:editId="11C71AC9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95C3B6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43"/>
    <w:rsid w:val="00044274"/>
    <w:rsid w:val="00070B43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8E432D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46FC3"/>
  <w15:chartTrackingRefBased/>
  <w15:docId w15:val="{BA47D2BB-A780-4B78-92B8-80DF9EC9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71</Words>
  <Characters>285</Characters>
  <Application>Microsoft Office Word</Application>
  <DocSecurity>0</DocSecurity>
  <Lines>59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2025-10-04T08:44:00Z</dcterms:created>
  <dcterms:modified xsi:type="dcterms:W3CDTF">2025-10-04T08:44:00Z</dcterms:modified>
</cp:coreProperties>
</file>