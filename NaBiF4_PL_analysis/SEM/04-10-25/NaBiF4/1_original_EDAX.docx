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DC0A54" w14:textId="33F93A63" w:rsidR="00C264CE" w:rsidRDefault="00835E45" w:rsidP="009D4204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B41AF98" wp14:editId="39BFFFEC">
                <wp:simplePos x="0" y="0"/>
                <wp:positionH relativeFrom="column">
                  <wp:posOffset>154940</wp:posOffset>
                </wp:positionH>
                <wp:positionV relativeFrom="paragraph">
                  <wp:posOffset>6470015</wp:posOffset>
                </wp:positionV>
                <wp:extent cx="6115685" cy="2540000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685" cy="2540000"/>
                        </a:xfrm>
                        <a:prstGeom prst="rect">
                          <a:avLst/>
                        </a:prstGeom>
                        <a:blipFill>
                          <a:blip r:embed="rId6"/>
                          <a:stretch>
                            <a:fillRect/>
                          </a:stretch>
                        </a:blip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50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111AA5" id="Rectangle 11" o:spid="_x0000_s1026" style="position:absolute;margin-left:12.2pt;margin-top:509.45pt;width:481.55pt;height:200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" stroked="f" strokecolor="#1f3763 [1604]" strokeweight="1pt">
                <v:fill r:id="rId7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27E36B8" wp14:editId="3A04FA17">
                <wp:simplePos x="0" y="0"/>
                <wp:positionH relativeFrom="column">
                  <wp:posOffset>615950</wp:posOffset>
                </wp:positionH>
                <wp:positionV relativeFrom="paragraph">
                  <wp:posOffset>1466850</wp:posOffset>
                </wp:positionV>
                <wp:extent cx="5411470" cy="4632697"/>
                <wp:effectExtent l="0" t="0" r="17780" b="15875"/>
                <wp:wrapNone/>
                <wp:docPr id="10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411470" cy="4632697"/>
                        </a:xfrm>
                        <a:prstGeom prst="rect">
                          <a:avLst/>
                        </a:pr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D038A6" id="Rectangle 10" o:spid="_x0000_s1026" style="position:absolute;margin-left:48.5pt;margin-top:115.5pt;width:426.1pt;height:364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" strokecolor="#1f3763 [1604]" strokeweight="1pt">
                <v:fill r:id="rId9" o:title="" recolor="t" rotate="t" type="frame"/>
                <v:path arrowok="t"/>
                <o:lock v:ext="edit" aspectratio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68BC942" wp14:editId="13D6422C">
                <wp:simplePos x="0" y="0"/>
                <wp:positionH relativeFrom="column">
                  <wp:posOffset>1419225</wp:posOffset>
                </wp:positionH>
                <wp:positionV relativeFrom="paragraph">
                  <wp:posOffset>1102995</wp:posOffset>
                </wp:positionV>
                <wp:extent cx="5208270" cy="317500"/>
                <wp:effectExtent l="0" t="0" r="0" b="63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827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FE8B55E" w14:textId="1DB54B4F" w:rsidR="00835E45" w:rsidRPr="00835E45" w:rsidRDefault="00835E45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July22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8BC942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111.75pt;margin-top:86.85pt;width:410.1pt;height:2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" filled="f" stroked="f" strokeweight=".5pt">
                <v:fill o:detectmouseclick="t"/>
                <v:textbox>
                  <w:txbxContent>
                    <w:p w14:paraId="4FE8B55E" w14:textId="1DB54B4F" w:rsidR="00835E45" w:rsidRPr="00835E45" w:rsidRDefault="00835E45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July22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B67E63B" wp14:editId="02C3075E">
                <wp:simplePos x="0" y="0"/>
                <wp:positionH relativeFrom="column">
                  <wp:posOffset>-171450</wp:posOffset>
                </wp:positionH>
                <wp:positionV relativeFrom="paragraph">
                  <wp:posOffset>1093470</wp:posOffset>
                </wp:positionV>
                <wp:extent cx="1247775" cy="317500"/>
                <wp:effectExtent l="0" t="0" r="0" b="63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FFA3CCA" w14:textId="0EFE65B6" w:rsidR="00835E45" w:rsidRPr="00835E45" w:rsidRDefault="00835E45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Sample Name: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67E63B" id="Text Box 8" o:spid="_x0000_s1027" type="#_x0000_t202" style="position:absolute;margin-left:-13.5pt;margin-top:86.1pt;width:98.25pt;height:2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" filled="f" stroked="f" strokeweight=".5pt">
                <v:fill o:detectmouseclick="t"/>
                <v:textbox>
                  <w:txbxContent>
                    <w:p w14:paraId="6FFA3CCA" w14:textId="0EFE65B6" w:rsidR="00835E45" w:rsidRPr="00835E45" w:rsidRDefault="00835E45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Sample Name: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F6E058F" wp14:editId="62F108BD">
                <wp:simplePos x="0" y="0"/>
                <wp:positionH relativeFrom="column">
                  <wp:posOffset>1409700</wp:posOffset>
                </wp:positionH>
                <wp:positionV relativeFrom="paragraph">
                  <wp:posOffset>817245</wp:posOffset>
                </wp:positionV>
                <wp:extent cx="5191125" cy="317500"/>
                <wp:effectExtent l="0" t="0" r="0" b="63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112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4DDC162" w14:textId="53E92DAD" w:rsidR="00835E45" w:rsidRPr="00835E45" w:rsidRDefault="00835E45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10/4/2025 1:35:08 PM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6E058F" id="Text Box 7" o:spid="_x0000_s1028" type="#_x0000_t202" style="position:absolute;margin-left:111pt;margin-top:64.35pt;width:408.75pt;height: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" filled="f" stroked="f" strokeweight=".5pt">
                <v:fill o:detectmouseclick="t"/>
                <v:textbox>
                  <w:txbxContent>
                    <w:p w14:paraId="54DDC162" w14:textId="53E92DAD" w:rsidR="00835E45" w:rsidRPr="00835E45" w:rsidRDefault="00835E45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10/4/2025 1:35:08 PM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2C0D1D" wp14:editId="012CF5A1">
                <wp:simplePos x="0" y="0"/>
                <wp:positionH relativeFrom="column">
                  <wp:posOffset>-190500</wp:posOffset>
                </wp:positionH>
                <wp:positionV relativeFrom="paragraph">
                  <wp:posOffset>817245</wp:posOffset>
                </wp:positionV>
                <wp:extent cx="1247775" cy="317500"/>
                <wp:effectExtent l="0" t="0" r="0" b="63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DAE53BB" w14:textId="34D7DCB8" w:rsidR="00835E45" w:rsidRPr="00835E45" w:rsidRDefault="00835E45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Creation: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2C0D1D" id="Text Box 6" o:spid="_x0000_s1029" type="#_x0000_t202" style="position:absolute;margin-left:-15pt;margin-top:64.35pt;width:98.25pt;height:2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" filled="f" stroked="f" strokeweight=".5pt">
                <v:fill o:detectmouseclick="t"/>
                <v:textbox>
                  <w:txbxContent>
                    <w:p w14:paraId="0DAE53BB" w14:textId="34D7DCB8" w:rsidR="00835E45" w:rsidRPr="00835E45" w:rsidRDefault="00835E45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Creation: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71A09A8" wp14:editId="1AD116D4">
                <wp:simplePos x="0" y="0"/>
                <wp:positionH relativeFrom="column">
                  <wp:posOffset>1400175</wp:posOffset>
                </wp:positionH>
                <wp:positionV relativeFrom="paragraph">
                  <wp:posOffset>560070</wp:posOffset>
                </wp:positionV>
                <wp:extent cx="5246370" cy="317500"/>
                <wp:effectExtent l="0" t="0" r="0" b="63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637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72C650B" w14:textId="626582B4" w:rsidR="00835E45" w:rsidRPr="00835E45" w:rsidRDefault="00835E45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supervisor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1A09A8" id="Text Box 5" o:spid="_x0000_s1030" type="#_x0000_t202" style="position:absolute;margin-left:110.25pt;margin-top:44.1pt;width:413.1pt;height:2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" filled="f" stroked="f" strokeweight=".5pt">
                <v:fill o:detectmouseclick="t"/>
                <v:textbox>
                  <w:txbxContent>
                    <w:p w14:paraId="772C650B" w14:textId="626582B4" w:rsidR="00835E45" w:rsidRPr="00835E45" w:rsidRDefault="00835E45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supervisor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93FDB3" wp14:editId="2725CA18">
                <wp:simplePos x="0" y="0"/>
                <wp:positionH relativeFrom="column">
                  <wp:posOffset>-190500</wp:posOffset>
                </wp:positionH>
                <wp:positionV relativeFrom="paragraph">
                  <wp:posOffset>560070</wp:posOffset>
                </wp:positionV>
                <wp:extent cx="1247775" cy="317500"/>
                <wp:effectExtent l="0" t="0" r="0" b="63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6C08756" w14:textId="6FC6D455" w:rsidR="00835E45" w:rsidRPr="00835E45" w:rsidRDefault="00835E45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Author: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93FDB3" id="Text Box 4" o:spid="_x0000_s1031" type="#_x0000_t202" style="position:absolute;margin-left:-15pt;margin-top:44.1pt;width:98.25pt;height: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" filled="f" stroked="f" strokeweight=".5pt">
                <v:fill o:detectmouseclick="t"/>
                <v:textbox>
                  <w:txbxContent>
                    <w:p w14:paraId="46C08756" w14:textId="6FC6D455" w:rsidR="00835E45" w:rsidRPr="00835E45" w:rsidRDefault="00835E45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Author: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972A29" wp14:editId="4DB255F2">
                <wp:simplePos x="0" y="0"/>
                <wp:positionH relativeFrom="column">
                  <wp:posOffset>-99695</wp:posOffset>
                </wp:positionH>
                <wp:positionV relativeFrom="paragraph">
                  <wp:posOffset>241300</wp:posOffset>
                </wp:positionV>
                <wp:extent cx="6731000" cy="3302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0" cy="3302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5B9BD5"/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  <a:tileRect/>
                        </a:gradFill>
                        <a:ln w="6350">
                          <a:noFill/>
                        </a:ln>
                      </wps:spPr>
                      <wps:txbx>
                        <w:txbxContent>
                          <w:p w14:paraId="089B20C7" w14:textId="0AAB6185" w:rsidR="00835E45" w:rsidRPr="00835E45" w:rsidRDefault="00835E45" w:rsidP="00835E4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  <w:t>Physics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972A29" id="Text Box 2" o:spid="_x0000_s1032" type="#_x0000_t202" style="position:absolute;margin-left:-7.85pt;margin-top:19pt;width:530pt;height:26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" fillcolor="#5b9bd5" stroked="f" strokeweight=".5pt">
                <v:fill rotate="t" angle="90" focus="100%" type="gradient"/>
                <v:textbox>
                  <w:txbxContent>
                    <w:p w14:paraId="089B20C7" w14:textId="0AAB6185" w:rsidR="00835E45" w:rsidRPr="00835E45" w:rsidRDefault="00835E45" w:rsidP="00835E45">
                      <w:pPr>
                        <w:jc w:val="center"/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  <w:t>Physics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B6ABBF" wp14:editId="7EA156E7">
                <wp:simplePos x="0" y="0"/>
                <wp:positionH relativeFrom="column">
                  <wp:posOffset>-99695</wp:posOffset>
                </wp:positionH>
                <wp:positionV relativeFrom="paragraph">
                  <wp:posOffset>-266700</wp:posOffset>
                </wp:positionV>
                <wp:extent cx="6350000" cy="4572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8C490E2" w14:textId="6D69EB3E" w:rsidR="00835E45" w:rsidRPr="00835E45" w:rsidRDefault="00835E45">
                            <w:pP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  <w:t xml:space="preserve">EDAX APEX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B6ABBF" id="Text Box 1" o:spid="_x0000_s1033" type="#_x0000_t202" style="position:absolute;margin-left:-7.85pt;margin-top:-21pt;width:500pt;height:3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" filled="f" stroked="f" strokeweight=".5pt">
                <v:fill o:detectmouseclick="t"/>
                <v:textbox>
                  <w:txbxContent>
                    <w:p w14:paraId="28C490E2" w14:textId="6D69EB3E" w:rsidR="00835E45" w:rsidRPr="00835E45" w:rsidRDefault="00835E45">
                      <w:pP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  <w:t xml:space="preserve">EDAX APEX </w:t>
                      </w:r>
                    </w:p>
                  </w:txbxContent>
                </v:textbox>
              </v:shape>
            </w:pict>
          </mc:Fallback>
        </mc:AlternateContent>
      </w:r>
    </w:p>
    <w:p w14:paraId="67852D1A" w14:textId="0285A23D" w:rsidR="00835E45" w:rsidRDefault="00835E45" w:rsidP="009D4204"/>
    <w:p w14:paraId="5BADAF3D" w14:textId="77777777" w:rsidR="00835E45" w:rsidRDefault="00835E45">
      <w:r>
        <w:br w:type="page"/>
      </w:r>
    </w:p>
    <w:p w14:paraId="0D9CC04D" w14:textId="77777777" w:rsidR="00835E45" w:rsidRPr="009D4204" w:rsidRDefault="00835E45" w:rsidP="009D420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4D59294" wp14:editId="2E756E14">
                <wp:simplePos x="0" y="0"/>
                <wp:positionH relativeFrom="column">
                  <wp:posOffset>-99695</wp:posOffset>
                </wp:positionH>
                <wp:positionV relativeFrom="paragraph">
                  <wp:posOffset>241300</wp:posOffset>
                </wp:positionV>
                <wp:extent cx="6731000" cy="3302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0" cy="3302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5B9BD5"/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  <a:tileRect/>
                        </a:gradFill>
                        <a:ln w="6350">
                          <a:noFill/>
                        </a:ln>
                      </wps:spPr>
                      <wps:txbx>
                        <w:txbxContent>
                          <w:p w14:paraId="1F1AC55F" w14:textId="36DD5242" w:rsidR="00835E45" w:rsidRPr="00835E45" w:rsidRDefault="00835E45" w:rsidP="00835E4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  <w:t>Physics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D59294" id="Text Box 13" o:spid="_x0000_s1034" type="#_x0000_t202" style="position:absolute;margin-left:-7.85pt;margin-top:19pt;width:530pt;height:26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" fillcolor="#5b9bd5" stroked="f" strokeweight=".5pt">
                <v:fill rotate="t" angle="90" focus="100%" type="gradient"/>
                <v:textbox>
                  <w:txbxContent>
                    <w:p w14:paraId="1F1AC55F" w14:textId="36DD5242" w:rsidR="00835E45" w:rsidRPr="00835E45" w:rsidRDefault="00835E45" w:rsidP="00835E45">
                      <w:pPr>
                        <w:jc w:val="center"/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  <w:t>Physics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A9A7D97" wp14:editId="42F883AB">
                <wp:simplePos x="0" y="0"/>
                <wp:positionH relativeFrom="column">
                  <wp:posOffset>-99695</wp:posOffset>
                </wp:positionH>
                <wp:positionV relativeFrom="paragraph">
                  <wp:posOffset>-266700</wp:posOffset>
                </wp:positionV>
                <wp:extent cx="6350000" cy="45720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C605C43" w14:textId="1DA039F2" w:rsidR="00835E45" w:rsidRPr="00835E45" w:rsidRDefault="00835E45">
                            <w:pP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  <w:t xml:space="preserve">EDAX APEX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9A7D97" id="Text Box 12" o:spid="_x0000_s1035" type="#_x0000_t202" style="position:absolute;margin-left:-7.85pt;margin-top:-21pt;width:500pt;height:36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" filled="f" stroked="f" strokeweight=".5pt">
                <v:fill o:detectmouseclick="t"/>
                <v:textbox>
                  <w:txbxContent>
                    <w:p w14:paraId="6C605C43" w14:textId="1DA039F2" w:rsidR="00835E45" w:rsidRPr="00835E45" w:rsidRDefault="00835E45">
                      <w:pP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  <w:t xml:space="preserve">EDAX APEX 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page" w:tblpX="549" w:tblpY="1719"/>
        <w:tblOverlap w:val="never"/>
        <w:tblW w:w="100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1446"/>
        <w:gridCol w:w="788"/>
        <w:gridCol w:w="1445"/>
        <w:gridCol w:w="1247"/>
        <w:gridCol w:w="1094"/>
        <w:gridCol w:w="922"/>
        <w:gridCol w:w="922"/>
        <w:gridCol w:w="937"/>
      </w:tblGrid>
      <w:tr w:rsidR="00835E45" w:rsidRPr="00835E45" w14:paraId="33EAD790" w14:textId="77777777" w:rsidTr="00835E45">
        <w:trPr>
          <w:tblCellSpacing w:w="15" w:type="dxa"/>
        </w:trPr>
        <w:tc>
          <w:tcPr>
            <w:tcW w:w="0" w:type="auto"/>
            <w:gridSpan w:val="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851E5E" w14:textId="77777777" w:rsidR="00835E45" w:rsidRPr="00835E45" w:rsidRDefault="00835E45" w:rsidP="00835E45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</w:rPr>
            </w:pPr>
            <w:proofErr w:type="spellStart"/>
            <w:r w:rsidRPr="00835E45">
              <w:rPr>
                <w:rFonts w:ascii="Times New Roman" w:hAnsi="Times New Roman" w:cs="Times New Roman"/>
                <w:b/>
                <w:bCs/>
                <w:color w:val="000000"/>
                <w:sz w:val="20"/>
              </w:rPr>
              <w:t>eZAF</w:t>
            </w:r>
            <w:proofErr w:type="spellEnd"/>
            <w:r w:rsidRPr="00835E45">
              <w:rPr>
                <w:rFonts w:ascii="Times New Roman" w:hAnsi="Times New Roman" w:cs="Times New Roman"/>
                <w:b/>
                <w:bCs/>
                <w:color w:val="000000"/>
                <w:sz w:val="20"/>
              </w:rPr>
              <w:t xml:space="preserve"> Quant Result - Analysis Uncertainty: 9.59 %</w:t>
            </w:r>
          </w:p>
        </w:tc>
      </w:tr>
      <w:tr w:rsidR="00835E45" w:rsidRPr="00835E45" w14:paraId="6476D35F" w14:textId="77777777" w:rsidTr="00835E45">
        <w:trPr>
          <w:tblCellSpacing w:w="15" w:type="dxa"/>
        </w:trPr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5C79DE" w14:textId="77777777" w:rsidR="00835E45" w:rsidRPr="00835E45" w:rsidRDefault="00835E45" w:rsidP="00835E45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835E4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Element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BC093A" w14:textId="77777777" w:rsidR="00835E45" w:rsidRPr="00835E45" w:rsidRDefault="00835E45" w:rsidP="00835E45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835E4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Weight %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BAA5CD" w14:textId="77777777" w:rsidR="00835E45" w:rsidRPr="00835E45" w:rsidRDefault="00835E45" w:rsidP="00835E45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835E4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MDL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777800" w14:textId="77777777" w:rsidR="00835E45" w:rsidRPr="00835E45" w:rsidRDefault="00835E45" w:rsidP="00835E45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835E4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Atomic %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435944" w14:textId="77777777" w:rsidR="00835E45" w:rsidRPr="00835E45" w:rsidRDefault="00835E45" w:rsidP="00835E45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835E4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Error %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C44132" w14:textId="77777777" w:rsidR="00835E45" w:rsidRPr="00835E45" w:rsidRDefault="00835E45" w:rsidP="00835E45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835E4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Net Int.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06090B" w14:textId="77777777" w:rsidR="00835E45" w:rsidRPr="00835E45" w:rsidRDefault="00835E45" w:rsidP="00835E45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835E4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R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95CF7A" w14:textId="77777777" w:rsidR="00835E45" w:rsidRPr="00835E45" w:rsidRDefault="00835E45" w:rsidP="00835E45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835E4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45450E" w14:textId="77777777" w:rsidR="00835E45" w:rsidRPr="00835E45" w:rsidRDefault="00835E45" w:rsidP="00835E45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835E4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F</w:t>
            </w:r>
          </w:p>
        </w:tc>
      </w:tr>
      <w:tr w:rsidR="00835E45" w:rsidRPr="00835E45" w14:paraId="69328594" w14:textId="77777777" w:rsidTr="00835E45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97C093" w14:textId="77777777" w:rsidR="00835E45" w:rsidRPr="00835E45" w:rsidRDefault="00835E45" w:rsidP="00835E4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5E4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 K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C391CF" w14:textId="77777777" w:rsidR="00835E45" w:rsidRPr="00835E45" w:rsidRDefault="00835E45" w:rsidP="00835E4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5E4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4.8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BD73D6" w14:textId="77777777" w:rsidR="00835E45" w:rsidRPr="00835E45" w:rsidRDefault="00835E45" w:rsidP="00835E4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5E4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11B714" w14:textId="77777777" w:rsidR="00835E45" w:rsidRPr="00835E45" w:rsidRDefault="00835E45" w:rsidP="00835E4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5E4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19.9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A95F0B" w14:textId="77777777" w:rsidR="00835E45" w:rsidRPr="00835E45" w:rsidRDefault="00835E45" w:rsidP="00835E4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5E4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18.1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B00EAD" w14:textId="77777777" w:rsidR="00835E45" w:rsidRPr="00835E45" w:rsidRDefault="00835E45" w:rsidP="00835E4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5E4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53.8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2FC8FA" w14:textId="77777777" w:rsidR="00835E45" w:rsidRPr="00835E45" w:rsidRDefault="00835E45" w:rsidP="00835E4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5E4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0.7017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3E1F9F" w14:textId="77777777" w:rsidR="00835E45" w:rsidRPr="00835E45" w:rsidRDefault="00835E45" w:rsidP="00835E4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5E4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0.0923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4FF9E3" w14:textId="77777777" w:rsidR="00835E45" w:rsidRPr="00835E45" w:rsidRDefault="00835E45" w:rsidP="00835E4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5E4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1.0000</w:t>
            </w:r>
          </w:p>
        </w:tc>
      </w:tr>
      <w:tr w:rsidR="00835E45" w:rsidRPr="00835E45" w14:paraId="7BD76E32" w14:textId="77777777" w:rsidTr="00835E45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3B7261" w14:textId="77777777" w:rsidR="00835E45" w:rsidRPr="00835E45" w:rsidRDefault="00835E45" w:rsidP="00835E4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5E4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 K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9FD77E" w14:textId="77777777" w:rsidR="00835E45" w:rsidRPr="00835E45" w:rsidRDefault="00835E45" w:rsidP="00835E4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5E4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10.7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1AD7F7" w14:textId="77777777" w:rsidR="00835E45" w:rsidRPr="00835E45" w:rsidRDefault="00835E45" w:rsidP="00835E4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5E4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DBD462" w14:textId="77777777" w:rsidR="00835E45" w:rsidRPr="00835E45" w:rsidRDefault="00835E45" w:rsidP="00835E4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5E4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37.1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6F692C" w14:textId="77777777" w:rsidR="00835E45" w:rsidRPr="00835E45" w:rsidRDefault="00835E45" w:rsidP="00835E4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5E4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12.3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22B850" w14:textId="77777777" w:rsidR="00835E45" w:rsidRPr="00835E45" w:rsidRDefault="00835E45" w:rsidP="00835E4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5E4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231.2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05D4AA" w14:textId="77777777" w:rsidR="00835E45" w:rsidRPr="00835E45" w:rsidRDefault="00835E45" w:rsidP="00835E4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5E4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0.7075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BC647C" w14:textId="77777777" w:rsidR="00835E45" w:rsidRPr="00835E45" w:rsidRDefault="00835E45" w:rsidP="00835E4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5E4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0.1282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67C402" w14:textId="77777777" w:rsidR="00835E45" w:rsidRPr="00835E45" w:rsidRDefault="00835E45" w:rsidP="00835E4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5E4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1.0000</w:t>
            </w:r>
          </w:p>
        </w:tc>
      </w:tr>
      <w:tr w:rsidR="00835E45" w:rsidRPr="00835E45" w14:paraId="1E942AEC" w14:textId="77777777" w:rsidTr="00835E45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AB5C78" w14:textId="77777777" w:rsidR="00835E45" w:rsidRPr="00835E45" w:rsidRDefault="00835E45" w:rsidP="00835E4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5E4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 K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071513" w14:textId="77777777" w:rsidR="00835E45" w:rsidRPr="00835E45" w:rsidRDefault="00835E45" w:rsidP="00835E4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5E4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4.3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C05D8E" w14:textId="77777777" w:rsidR="00835E45" w:rsidRPr="00835E45" w:rsidRDefault="00835E45" w:rsidP="00835E4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5E4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D200C1" w14:textId="77777777" w:rsidR="00835E45" w:rsidRPr="00835E45" w:rsidRDefault="00835E45" w:rsidP="00835E4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5E4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12.4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73C2BC" w14:textId="77777777" w:rsidR="00835E45" w:rsidRPr="00835E45" w:rsidRDefault="00835E45" w:rsidP="00835E4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5E4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12.3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0258DF" w14:textId="77777777" w:rsidR="00835E45" w:rsidRPr="00835E45" w:rsidRDefault="00835E45" w:rsidP="00835E4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5E4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172.2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185427" w14:textId="77777777" w:rsidR="00835E45" w:rsidRPr="00835E45" w:rsidRDefault="00835E45" w:rsidP="00835E4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5E4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0.7192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6140A5" w14:textId="77777777" w:rsidR="00835E45" w:rsidRPr="00835E45" w:rsidRDefault="00835E45" w:rsidP="00835E4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5E4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0.2052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F9EA09" w14:textId="77777777" w:rsidR="00835E45" w:rsidRPr="00835E45" w:rsidRDefault="00835E45" w:rsidP="00835E4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5E4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1.0063</w:t>
            </w:r>
          </w:p>
        </w:tc>
      </w:tr>
      <w:tr w:rsidR="00835E45" w:rsidRPr="00835E45" w14:paraId="4F2F5E7C" w14:textId="77777777" w:rsidTr="00835E45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3F566F" w14:textId="77777777" w:rsidR="00835E45" w:rsidRPr="00835E45" w:rsidRDefault="00835E45" w:rsidP="00835E4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5E4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Tc L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E3AABA" w14:textId="77777777" w:rsidR="00835E45" w:rsidRPr="00835E45" w:rsidRDefault="00835E45" w:rsidP="00835E4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5E4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10.3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198993" w14:textId="77777777" w:rsidR="00835E45" w:rsidRPr="00835E45" w:rsidRDefault="00835E45" w:rsidP="00835E4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5E4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1.88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BF8461" w14:textId="77777777" w:rsidR="00835E45" w:rsidRPr="00835E45" w:rsidRDefault="00835E45" w:rsidP="00835E4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5E4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6.9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4624A7" w14:textId="77777777" w:rsidR="00835E45" w:rsidRPr="00835E45" w:rsidRDefault="00835E45" w:rsidP="00835E4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5E4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10.7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F8E2FA" w14:textId="77777777" w:rsidR="00835E45" w:rsidRPr="00835E45" w:rsidRDefault="00835E45" w:rsidP="00835E4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5E4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341.9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284F29" w14:textId="77777777" w:rsidR="00835E45" w:rsidRPr="00835E45" w:rsidRDefault="00835E45" w:rsidP="00835E4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5E4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0.7539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71B688" w14:textId="77777777" w:rsidR="00835E45" w:rsidRPr="00835E45" w:rsidRDefault="00835E45" w:rsidP="00835E4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5E4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0.5467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7442B1" w14:textId="77777777" w:rsidR="00835E45" w:rsidRPr="00835E45" w:rsidRDefault="00835E45" w:rsidP="00835E4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5E4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1.0042</w:t>
            </w:r>
          </w:p>
        </w:tc>
      </w:tr>
      <w:tr w:rsidR="00835E45" w:rsidRPr="00835E45" w14:paraId="6CA199F5" w14:textId="77777777" w:rsidTr="00835E45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48A13F" w14:textId="77777777" w:rsidR="00835E45" w:rsidRPr="00835E45" w:rsidRDefault="00835E45" w:rsidP="00835E4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5E4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Yb L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5EE4CC" w14:textId="77777777" w:rsidR="00835E45" w:rsidRPr="00835E45" w:rsidRDefault="00835E45" w:rsidP="00835E4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5E4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25.5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7C4A11" w14:textId="77777777" w:rsidR="00835E45" w:rsidRPr="00835E45" w:rsidRDefault="00835E45" w:rsidP="00835E4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5E4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1.56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322D7E" w14:textId="77777777" w:rsidR="00835E45" w:rsidRPr="00835E45" w:rsidRDefault="00835E45" w:rsidP="00835E4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5E4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9.7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0800E8" w14:textId="77777777" w:rsidR="00835E45" w:rsidRPr="00835E45" w:rsidRDefault="00835E45" w:rsidP="00835E4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5E4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8.4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179EB8" w14:textId="77777777" w:rsidR="00835E45" w:rsidRPr="00835E45" w:rsidRDefault="00835E45" w:rsidP="00835E4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5E4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299.4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30DBE6" w14:textId="77777777" w:rsidR="00835E45" w:rsidRPr="00835E45" w:rsidRDefault="00835E45" w:rsidP="00835E4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5E4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0.8492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70E556" w14:textId="77777777" w:rsidR="00835E45" w:rsidRPr="00835E45" w:rsidRDefault="00835E45" w:rsidP="00835E4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5E4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0.9249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1B0BD5" w14:textId="77777777" w:rsidR="00835E45" w:rsidRPr="00835E45" w:rsidRDefault="00835E45" w:rsidP="00835E4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5E4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1.0394</w:t>
            </w:r>
          </w:p>
        </w:tc>
      </w:tr>
      <w:tr w:rsidR="00835E45" w:rsidRPr="00835E45" w14:paraId="1D7DE4D9" w14:textId="77777777" w:rsidTr="00835E45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9C32F5" w14:textId="77777777" w:rsidR="00835E45" w:rsidRPr="00835E45" w:rsidRDefault="00835E45" w:rsidP="00835E4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5E4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Bi M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5BAAA9" w14:textId="77777777" w:rsidR="00835E45" w:rsidRPr="00835E45" w:rsidRDefault="00835E45" w:rsidP="00835E4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5E4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44.4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AEDE13" w14:textId="77777777" w:rsidR="00835E45" w:rsidRPr="00835E45" w:rsidRDefault="00835E45" w:rsidP="00835E4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5E4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1.75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8A6016" w14:textId="77777777" w:rsidR="00835E45" w:rsidRPr="00835E45" w:rsidRDefault="00835E45" w:rsidP="00835E4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5E4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14.0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94F618" w14:textId="77777777" w:rsidR="00835E45" w:rsidRPr="00835E45" w:rsidRDefault="00835E45" w:rsidP="00835E4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5E4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7.1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B1E936" w14:textId="77777777" w:rsidR="00835E45" w:rsidRPr="00835E45" w:rsidRDefault="00835E45" w:rsidP="00835E4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5E4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1045.6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4C8512" w14:textId="77777777" w:rsidR="00835E45" w:rsidRPr="00835E45" w:rsidRDefault="00835E45" w:rsidP="00835E4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5E4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0.7531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99F62F" w14:textId="77777777" w:rsidR="00835E45" w:rsidRPr="00835E45" w:rsidRDefault="00835E45" w:rsidP="00835E4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5E4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0.5461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86191A" w14:textId="77777777" w:rsidR="00835E45" w:rsidRPr="00835E45" w:rsidRDefault="00835E45" w:rsidP="00835E4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5E4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1.0074</w:t>
            </w:r>
          </w:p>
        </w:tc>
      </w:tr>
    </w:tbl>
    <w:p w14:paraId="78A58FAC" w14:textId="618A3193" w:rsidR="00835E45" w:rsidRPr="009D4204" w:rsidRDefault="00835E45" w:rsidP="009D4204"/>
    <w:sectPr w:rsidR="00835E45" w:rsidRPr="009D4204" w:rsidSect="00835E45">
      <w:headerReference w:type="default" r:id="rId10"/>
      <w:footerReference w:type="default" r:id="rId11"/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DF6F94" w14:textId="77777777" w:rsidR="006F106C" w:rsidRDefault="006F106C" w:rsidP="0053017F">
      <w:pPr>
        <w:spacing w:after="0" w:line="240" w:lineRule="auto"/>
      </w:pPr>
      <w:r>
        <w:separator/>
      </w:r>
    </w:p>
  </w:endnote>
  <w:endnote w:type="continuationSeparator" w:id="0">
    <w:p w14:paraId="3E3DC107" w14:textId="77777777" w:rsidR="006F106C" w:rsidRDefault="006F106C" w:rsidP="005301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201897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1445AC" w14:textId="77777777" w:rsidR="0023457B" w:rsidRDefault="0023457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D4204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AC1AE40" w14:textId="77777777" w:rsidR="0053017F" w:rsidRDefault="005301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7FED6E" w14:textId="77777777" w:rsidR="006F106C" w:rsidRDefault="006F106C" w:rsidP="0053017F">
      <w:pPr>
        <w:spacing w:after="0" w:line="240" w:lineRule="auto"/>
      </w:pPr>
      <w:r>
        <w:separator/>
      </w:r>
    </w:p>
  </w:footnote>
  <w:footnote w:type="continuationSeparator" w:id="0">
    <w:p w14:paraId="484EFD80" w14:textId="77777777" w:rsidR="006F106C" w:rsidRDefault="006F106C" w:rsidP="005301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EA95CA" w14:textId="02B681B0" w:rsidR="00835E45" w:rsidRDefault="00835E45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E99F882" wp14:editId="2B464EF4">
              <wp:simplePos x="0" y="0"/>
              <wp:positionH relativeFrom="column">
                <wp:posOffset>5777484</wp:posOffset>
              </wp:positionH>
              <wp:positionV relativeFrom="paragraph">
                <wp:posOffset>189230</wp:posOffset>
              </wp:positionV>
              <wp:extent cx="829691" cy="508000"/>
              <wp:effectExtent l="0" t="0" r="8890" b="6350"/>
              <wp:wrapNone/>
              <wp:docPr id="3" name="Log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29691" cy="508000"/>
                      </a:xfrm>
                      <a:prstGeom prst="rect">
                        <a:avLst/>
                      </a:prstGeom>
                      <a:blipFill>
                        <a:blip r:embed="rId1"/>
                        <a:stretch>
                          <a:fillRect/>
                        </a:stretch>
                      </a:blip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12700" cap="flat" cmpd="sng" algn="ctr">
                            <a:solidFill>
                              <a:schemeClr val="accent1">
                                <a:shade val="50000"/>
                              </a:schemeClr>
                            </a:solidFill>
                            <a:prstDash val="solid"/>
                            <a:miter lim="800000"/>
                          </a14:hiddenLine>
                        </a:ext>
                      </a:ex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2F636DE" id="Logo" o:spid="_x0000_s1026" style="position:absolute;margin-left:454.9pt;margin-top:14.9pt;width:65.35pt;height:4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" stroked="f" strokecolor="#1f3763 [1604]" strokeweight="1pt">
              <v:fill r:id="rId2" o:title="" recolor="t" rotate="t" type="fram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E45"/>
    <w:rsid w:val="00044274"/>
    <w:rsid w:val="001370E1"/>
    <w:rsid w:val="0023457B"/>
    <w:rsid w:val="004C791E"/>
    <w:rsid w:val="00507EC5"/>
    <w:rsid w:val="0053017F"/>
    <w:rsid w:val="005F47B7"/>
    <w:rsid w:val="00681D82"/>
    <w:rsid w:val="006F106C"/>
    <w:rsid w:val="00756274"/>
    <w:rsid w:val="007B1409"/>
    <w:rsid w:val="007E3E44"/>
    <w:rsid w:val="007F4C75"/>
    <w:rsid w:val="00812D4B"/>
    <w:rsid w:val="00835E45"/>
    <w:rsid w:val="008C5230"/>
    <w:rsid w:val="009676EE"/>
    <w:rsid w:val="00975F98"/>
    <w:rsid w:val="009D4204"/>
    <w:rsid w:val="00AD577B"/>
    <w:rsid w:val="00B3515D"/>
    <w:rsid w:val="00BE44C8"/>
    <w:rsid w:val="00C17646"/>
    <w:rsid w:val="00C264CE"/>
    <w:rsid w:val="00C4147B"/>
    <w:rsid w:val="00C4654F"/>
    <w:rsid w:val="00DA21AE"/>
    <w:rsid w:val="00E1664E"/>
    <w:rsid w:val="00E30942"/>
    <w:rsid w:val="00E820BC"/>
    <w:rsid w:val="00F83578"/>
    <w:rsid w:val="00FA4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83D717"/>
  <w15:chartTrackingRefBased/>
  <w15:docId w15:val="{6A17A9C3-228B-481B-A050-F43430BCE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64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301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017F"/>
  </w:style>
  <w:style w:type="paragraph" w:styleId="Footer">
    <w:name w:val="footer"/>
    <w:basedOn w:val="Normal"/>
    <w:link w:val="FooterChar"/>
    <w:uiPriority w:val="99"/>
    <w:unhideWhenUsed/>
    <w:rsid w:val="005301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017F"/>
  </w:style>
  <w:style w:type="table" w:styleId="TableGrid">
    <w:name w:val="Table Grid"/>
    <w:basedOn w:val="TableNormal"/>
    <w:uiPriority w:val="39"/>
    <w:rsid w:val="00681D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681D82"/>
    <w:pPr>
      <w:spacing w:after="0" w:line="240" w:lineRule="auto"/>
    </w:pPr>
    <w:rPr>
      <w:rFonts w:ascii="Times New Roman" w:hAnsi="Times New Roman"/>
      <w:sz w:val="16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ListTable5Dark-Accent4">
    <w:name w:val="List Table 5 Dark Accent 4"/>
    <w:basedOn w:val="TableNormal"/>
    <w:uiPriority w:val="50"/>
    <w:rsid w:val="00C264CE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GridTable1Light-Accent1">
    <w:name w:val="Grid Table 1 Light Accent 1"/>
    <w:basedOn w:val="TableNormal"/>
    <w:uiPriority w:val="46"/>
    <w:rsid w:val="00681D82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1">
    <w:name w:val="Grid Table 4 Accent 1"/>
    <w:basedOn w:val="TableNormal"/>
    <w:uiPriority w:val="49"/>
    <w:rsid w:val="001370E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85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EDAX\APEX\ReportTemplates\defaul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default</Template>
  <TotalTime>0</TotalTime>
  <Pages>2</Pages>
  <Words>81</Words>
  <Characters>325</Characters>
  <Application>Microsoft Office Word</Application>
  <DocSecurity>0</DocSecurity>
  <Lines>68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Analysis Report</dc:title>
  <dc:subject/>
  <dc:creator>supervisor</dc:creator>
  <cp:keywords/>
  <dc:description/>
  <cp:lastModifiedBy>supervisor</cp:lastModifiedBy>
  <cp:revision>1</cp:revision>
  <dcterms:created xsi:type="dcterms:W3CDTF">2025-10-04T08:10:00Z</dcterms:created>
  <dcterms:modified xsi:type="dcterms:W3CDTF">2025-10-04T08:10:00Z</dcterms:modified>
</cp:coreProperties>
</file>