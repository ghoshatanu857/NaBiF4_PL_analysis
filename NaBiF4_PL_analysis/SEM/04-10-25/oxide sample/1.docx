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0EAD2" w14:textId="2A5ABD7D" w:rsidR="00C264CE" w:rsidRDefault="00DA2440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242479" wp14:editId="41FA4791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FB9403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F3CD47" wp14:editId="237D4984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D06B99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E4E941" wp14:editId="25D4E47F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D4BBDB" w14:textId="734EA5A3" w:rsidR="00DA2440" w:rsidRPr="00DA2440" w:rsidRDefault="00DA2440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E4E941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33D4BBDB" w14:textId="734EA5A3" w:rsidR="00DA2440" w:rsidRPr="00DA2440" w:rsidRDefault="00DA2440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9BFD4F" wp14:editId="2FA28457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704C86" w14:textId="08BBBD00" w:rsidR="00DA2440" w:rsidRPr="00DA2440" w:rsidRDefault="00DA2440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BFD4F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10704C86" w14:textId="08BBBD00" w:rsidR="00DA2440" w:rsidRPr="00DA2440" w:rsidRDefault="00DA2440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CBBB5A" wp14:editId="271ED7DE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AA61CD" w14:textId="654C25A1" w:rsidR="00DA2440" w:rsidRPr="00DA2440" w:rsidRDefault="00DA2440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10/4/2025 2:28:07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BBB5A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3CAA61CD" w14:textId="654C25A1" w:rsidR="00DA2440" w:rsidRPr="00DA2440" w:rsidRDefault="00DA2440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10/4/2025 2:28:07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66BE68" wp14:editId="655900B6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BAE5F3" w14:textId="227D34A3" w:rsidR="00DA2440" w:rsidRPr="00DA2440" w:rsidRDefault="00DA2440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6BE68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3FBAE5F3" w14:textId="227D34A3" w:rsidR="00DA2440" w:rsidRPr="00DA2440" w:rsidRDefault="00DA2440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7C4FD6" wp14:editId="11031EC7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3B5314" w14:textId="3FC05FEE" w:rsidR="00DA2440" w:rsidRPr="00DA2440" w:rsidRDefault="00DA2440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C4FD6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1E3B5314" w14:textId="3FC05FEE" w:rsidR="00DA2440" w:rsidRPr="00DA2440" w:rsidRDefault="00DA2440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E60DDE" wp14:editId="378A63A8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9EB541" w14:textId="531DFA7F" w:rsidR="00DA2440" w:rsidRPr="00DA2440" w:rsidRDefault="00DA2440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60DDE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1D9EB541" w14:textId="531DFA7F" w:rsidR="00DA2440" w:rsidRPr="00DA2440" w:rsidRDefault="00DA2440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A513BE" wp14:editId="042B8507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431D6FB8" w14:textId="007C9289" w:rsidR="00DA2440" w:rsidRPr="00DA2440" w:rsidRDefault="00DA2440" w:rsidP="00DA244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513BE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431D6FB8" w14:textId="007C9289" w:rsidR="00DA2440" w:rsidRPr="00DA2440" w:rsidRDefault="00DA2440" w:rsidP="00DA2440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C07883" wp14:editId="0FEBEEBA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5BADE0" w14:textId="6B0A2D77" w:rsidR="00DA2440" w:rsidRPr="00DA2440" w:rsidRDefault="00DA2440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07883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1F5BADE0" w14:textId="6B0A2D77" w:rsidR="00DA2440" w:rsidRPr="00DA2440" w:rsidRDefault="00DA2440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215C48B1" w14:textId="6E57CB27" w:rsidR="00DA2440" w:rsidRDefault="00DA2440" w:rsidP="009D4204"/>
    <w:p w14:paraId="39198623" w14:textId="77777777" w:rsidR="00DA2440" w:rsidRDefault="00DA2440">
      <w:r>
        <w:br w:type="page"/>
      </w:r>
    </w:p>
    <w:p w14:paraId="2063274D" w14:textId="77777777" w:rsidR="00DA2440" w:rsidRPr="009D4204" w:rsidRDefault="00DA2440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16724C" wp14:editId="55235B3C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312E80CB" w14:textId="210B23E0" w:rsidR="00DA2440" w:rsidRPr="00DA2440" w:rsidRDefault="00DA2440" w:rsidP="00DA244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6724C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312E80CB" w14:textId="210B23E0" w:rsidR="00DA2440" w:rsidRPr="00DA2440" w:rsidRDefault="00DA2440" w:rsidP="00DA2440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F2C3B6" wp14:editId="24DF73B8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6C9FE8" w14:textId="33A233E0" w:rsidR="00DA2440" w:rsidRPr="00DA2440" w:rsidRDefault="00DA2440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2C3B6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166C9FE8" w14:textId="33A233E0" w:rsidR="00DA2440" w:rsidRPr="00DA2440" w:rsidRDefault="00DA2440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DA2440" w:rsidRPr="00DA2440" w14:paraId="7EB33091" w14:textId="77777777" w:rsidTr="00DA2440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FB1722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DA2440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</w:t>
            </w:r>
            <w:proofErr w:type="spellEnd"/>
            <w:r w:rsidRPr="00DA2440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 Quant Result - Analysis Uncertainty: 12.74 %</w:t>
            </w:r>
          </w:p>
        </w:tc>
      </w:tr>
      <w:tr w:rsidR="00DA2440" w:rsidRPr="00DA2440" w14:paraId="63ECA696" w14:textId="77777777" w:rsidTr="00DA2440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B13E0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16531D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7F5819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63ABBF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C0911C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8BA707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9398CE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59C178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5FFFFF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DA2440" w:rsidRPr="00DA2440" w14:paraId="7708C8B0" w14:textId="77777777" w:rsidTr="00DA2440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BFB73D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E56478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4C2A1C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3.32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F837D6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82C10C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349499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355DA3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0.8820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562EED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0.0698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53058C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DA2440" w:rsidRPr="00DA2440" w14:paraId="56C884EC" w14:textId="77777777" w:rsidTr="00DA2440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07F94E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F3F86E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8E7EA8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9DE60C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8F2D3C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C7063B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141.4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46B817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0.8942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10F5BD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0.0843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B03405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DA2440" w:rsidRPr="00DA2440" w14:paraId="5C472DE9" w14:textId="77777777" w:rsidTr="00DA2440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A03B28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0A5D2C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A5538C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8317A5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2F0375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A49CB5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334.6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1CB9AD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0.9082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0BE73B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0.3054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B2A3EB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1.0031</w:t>
            </w:r>
          </w:p>
        </w:tc>
      </w:tr>
      <w:tr w:rsidR="00DA2440" w:rsidRPr="00DA2440" w14:paraId="1A1421D5" w14:textId="77777777" w:rsidTr="00DA2440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B91EAF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DAEDA7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DBDD7C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CCB244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DFBAD6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0F7F4D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93ABD4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0.9167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33AB59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0.5120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414C2D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1.0065</w:t>
            </w:r>
          </w:p>
        </w:tc>
      </w:tr>
      <w:tr w:rsidR="00DA2440" w:rsidRPr="00DA2440" w14:paraId="04D21406" w14:textId="77777777" w:rsidTr="00DA2440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62A6CC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Cu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A59F5A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DEFEDC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E41C7B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257D5D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473B18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B2C72F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0.9665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902A26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0.9859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AD9FA4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1.1385</w:t>
            </w:r>
          </w:p>
        </w:tc>
      </w:tr>
      <w:tr w:rsidR="00DA2440" w:rsidRPr="00DA2440" w14:paraId="0E51F266" w14:textId="77777777" w:rsidTr="00DA2440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56DB90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31CB53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5208D8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2A0A35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D64E86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8F3828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316.4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6A2953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0.9240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04A58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0.6176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F0C8BD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1.0019</w:t>
            </w:r>
          </w:p>
        </w:tc>
      </w:tr>
      <w:tr w:rsidR="00DA2440" w:rsidRPr="00DA2440" w14:paraId="0BC79FAA" w14:textId="77777777" w:rsidTr="00DA2440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CCF0B8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Yb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3BAF7D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C836F0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F05792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5C79B1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B56C97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13CF46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0.9686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0371EA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0.9848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3614C5" w14:textId="77777777" w:rsidR="00DA2440" w:rsidRPr="00DA2440" w:rsidRDefault="00DA2440" w:rsidP="00DA2440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A244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1.0325</w:t>
            </w:r>
          </w:p>
        </w:tc>
      </w:tr>
    </w:tbl>
    <w:p w14:paraId="2569FE91" w14:textId="1AAE00D8" w:rsidR="00DA2440" w:rsidRPr="009D4204" w:rsidRDefault="00DA2440" w:rsidP="009D4204"/>
    <w:sectPr w:rsidR="00DA2440" w:rsidRPr="009D4204" w:rsidSect="00DA2440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AA8BF" w14:textId="77777777" w:rsidR="006B79E6" w:rsidRDefault="006B79E6" w:rsidP="0053017F">
      <w:pPr>
        <w:spacing w:after="0" w:line="240" w:lineRule="auto"/>
      </w:pPr>
      <w:r>
        <w:separator/>
      </w:r>
    </w:p>
  </w:endnote>
  <w:endnote w:type="continuationSeparator" w:id="0">
    <w:p w14:paraId="0140EA9C" w14:textId="77777777" w:rsidR="006B79E6" w:rsidRDefault="006B79E6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7A87CF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AB91919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C2FD0" w14:textId="77777777" w:rsidR="006B79E6" w:rsidRDefault="006B79E6" w:rsidP="0053017F">
      <w:pPr>
        <w:spacing w:after="0" w:line="240" w:lineRule="auto"/>
      </w:pPr>
      <w:r>
        <w:separator/>
      </w:r>
    </w:p>
  </w:footnote>
  <w:footnote w:type="continuationSeparator" w:id="0">
    <w:p w14:paraId="1A36FC32" w14:textId="77777777" w:rsidR="006B79E6" w:rsidRDefault="006B79E6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4ABD9" w14:textId="175B3A09" w:rsidR="00DA2440" w:rsidRDefault="00DA244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CE26C4" wp14:editId="111E34DC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322EFA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440"/>
    <w:rsid w:val="00044274"/>
    <w:rsid w:val="001370E1"/>
    <w:rsid w:val="0023457B"/>
    <w:rsid w:val="004C791E"/>
    <w:rsid w:val="00507EC5"/>
    <w:rsid w:val="0053017F"/>
    <w:rsid w:val="005F47B7"/>
    <w:rsid w:val="00681D82"/>
    <w:rsid w:val="006B79E6"/>
    <w:rsid w:val="00756274"/>
    <w:rsid w:val="007B1409"/>
    <w:rsid w:val="007E3E44"/>
    <w:rsid w:val="007F4C75"/>
    <w:rsid w:val="00812D4B"/>
    <w:rsid w:val="008C5230"/>
    <w:rsid w:val="009676EE"/>
    <w:rsid w:val="00975F98"/>
    <w:rsid w:val="009D4204"/>
    <w:rsid w:val="00AD577B"/>
    <w:rsid w:val="00B3515D"/>
    <w:rsid w:val="00BE44C8"/>
    <w:rsid w:val="00C17646"/>
    <w:rsid w:val="00C264CE"/>
    <w:rsid w:val="00C4147B"/>
    <w:rsid w:val="00C4654F"/>
    <w:rsid w:val="00DA21AE"/>
    <w:rsid w:val="00DA2440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BCAAC"/>
  <w15:chartTrackingRefBased/>
  <w15:docId w15:val="{3D62B725-6F18-4D86-8844-BFAA61F91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3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</TotalTime>
  <Pages>2</Pages>
  <Words>91</Words>
  <Characters>358</Characters>
  <Application>Microsoft Office Word</Application>
  <DocSecurity>0</DocSecurity>
  <Lines>77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1</cp:revision>
  <dcterms:created xsi:type="dcterms:W3CDTF">2025-10-04T09:01:00Z</dcterms:created>
  <dcterms:modified xsi:type="dcterms:W3CDTF">2025-10-04T09:02:00Z</dcterms:modified>
</cp:coreProperties>
</file>