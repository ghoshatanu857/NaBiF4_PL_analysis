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B431E" w14:textId="0FC844EC" w:rsidR="00C264CE" w:rsidRDefault="00B62F11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08D9BE" wp14:editId="0427EE50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7229EA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BC30CD" wp14:editId="240BCF3D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97A75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C0EB5F" wp14:editId="5F95552D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4E5BB1" w14:textId="7EF181E0" w:rsidR="00B62F11" w:rsidRPr="00B62F11" w:rsidRDefault="00B62F11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0EB5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0E4E5BB1" w14:textId="7EF181E0" w:rsidR="00B62F11" w:rsidRPr="00B62F11" w:rsidRDefault="00B62F11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CC9A80" wp14:editId="11AC1A79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D96D7E" w14:textId="12803C92" w:rsidR="00B62F11" w:rsidRPr="00B62F11" w:rsidRDefault="00B62F11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C9A80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26D96D7E" w14:textId="12803C92" w:rsidR="00B62F11" w:rsidRPr="00B62F11" w:rsidRDefault="00B62F11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EBE324" wp14:editId="0C9C9C6A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868A10" w14:textId="6F294FB1" w:rsidR="00B62F11" w:rsidRPr="00B62F11" w:rsidRDefault="00B62F11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9/26/2025 1:47:07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BE324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63868A10" w14:textId="6F294FB1" w:rsidR="00B62F11" w:rsidRPr="00B62F11" w:rsidRDefault="00B62F11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9/26/2025 1:47:07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B74A3C" wp14:editId="01ABFC1A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A95DDF" w14:textId="3DF315A3" w:rsidR="00B62F11" w:rsidRPr="00B62F11" w:rsidRDefault="00B62F11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74A3C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33A95DDF" w14:textId="3DF315A3" w:rsidR="00B62F11" w:rsidRPr="00B62F11" w:rsidRDefault="00B62F11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1A7A86" wp14:editId="7D85BFFB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9F2D42" w14:textId="0F230DF4" w:rsidR="00B62F11" w:rsidRPr="00B62F11" w:rsidRDefault="00B62F11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A7A86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199F2D42" w14:textId="0F230DF4" w:rsidR="00B62F11" w:rsidRPr="00B62F11" w:rsidRDefault="00B62F11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7A162E" wp14:editId="4DE7DFDB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2629CE" w14:textId="5383A51B" w:rsidR="00B62F11" w:rsidRPr="00B62F11" w:rsidRDefault="00B62F11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A162E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2F2629CE" w14:textId="5383A51B" w:rsidR="00B62F11" w:rsidRPr="00B62F11" w:rsidRDefault="00B62F11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39A61B" wp14:editId="2EDCE904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2B55C1EA" w14:textId="528A94F9" w:rsidR="00B62F11" w:rsidRPr="00B62F11" w:rsidRDefault="00B62F11" w:rsidP="00B62F1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9A61B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2B55C1EA" w14:textId="528A94F9" w:rsidR="00B62F11" w:rsidRPr="00B62F11" w:rsidRDefault="00B62F11" w:rsidP="00B62F11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6FCCE" wp14:editId="1857A5C3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C80C03" w14:textId="6E2190F5" w:rsidR="00B62F11" w:rsidRPr="00B62F11" w:rsidRDefault="00B62F11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6FCCE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52C80C03" w14:textId="6E2190F5" w:rsidR="00B62F11" w:rsidRPr="00B62F11" w:rsidRDefault="00B62F11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502AAB04" w14:textId="47E72DBD" w:rsidR="00B62F11" w:rsidRDefault="00B62F11" w:rsidP="009D4204"/>
    <w:p w14:paraId="0AD297C9" w14:textId="77777777" w:rsidR="00B62F11" w:rsidRDefault="00B62F11">
      <w:r>
        <w:br w:type="page"/>
      </w:r>
    </w:p>
    <w:p w14:paraId="25C2403A" w14:textId="77777777" w:rsidR="00B62F11" w:rsidRPr="009D4204" w:rsidRDefault="00B62F11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FAF797" wp14:editId="69A0FBF9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54FD9658" w14:textId="2C27149B" w:rsidR="00B62F11" w:rsidRPr="00B62F11" w:rsidRDefault="00B62F11" w:rsidP="00B62F1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AF797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54FD9658" w14:textId="2C27149B" w:rsidR="00B62F11" w:rsidRPr="00B62F11" w:rsidRDefault="00B62F11" w:rsidP="00B62F11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D24894" wp14:editId="404B5BB0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213795" w14:textId="2DA1CD31" w:rsidR="00B62F11" w:rsidRPr="00B62F11" w:rsidRDefault="00B62F11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24894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72213795" w14:textId="2DA1CD31" w:rsidR="00B62F11" w:rsidRPr="00B62F11" w:rsidRDefault="00B62F11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B62F11" w:rsidRPr="00B62F11" w14:paraId="60EC169D" w14:textId="77777777" w:rsidTr="00B62F11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97E38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B62F11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B62F11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12.21 %</w:t>
            </w:r>
          </w:p>
        </w:tc>
      </w:tr>
      <w:tr w:rsidR="00B62F11" w:rsidRPr="00B62F11" w14:paraId="2E0F6988" w14:textId="77777777" w:rsidTr="00B62F11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C70EE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F549E1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01A65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196D8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4A393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426B4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D9B3C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93074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49BF1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B62F11" w:rsidRPr="00B62F11" w14:paraId="592A25CE" w14:textId="77777777" w:rsidTr="00B62F11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05F59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6A41C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2AAA6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99265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222B5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A3073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547.9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19C8C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0.9154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FF687E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0.0742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8AE7A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B62F11" w:rsidRPr="00B62F11" w14:paraId="59DAA98C" w14:textId="77777777" w:rsidTr="00B62F11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94579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B138A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97425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96F36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C0DD5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B8C75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82EE8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0.9279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2C6248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0.0583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3427E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B62F11" w:rsidRPr="00B62F11" w14:paraId="520DFB76" w14:textId="77777777" w:rsidTr="00B62F11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A74E88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C75C0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DFF05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D4C78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9B4F90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83B74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1D9998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0.9343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A4EDC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0.1573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02451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1.0023</w:t>
            </w:r>
          </w:p>
        </w:tc>
      </w:tr>
      <w:tr w:rsidR="00B62F11" w:rsidRPr="00B62F11" w14:paraId="2E8EA2B0" w14:textId="77777777" w:rsidTr="00B62F11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74B501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0F116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D8713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3B293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6B278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96787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15A040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0.9715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19AE7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0.9795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08016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1.0510</w:t>
            </w:r>
          </w:p>
        </w:tc>
      </w:tr>
      <w:tr w:rsidR="00B62F11" w:rsidRPr="00B62F11" w14:paraId="1DC64420" w14:textId="77777777" w:rsidTr="00B62F11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3F37C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0A2B3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EB83E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F0F3F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38ACDE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C9758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6C483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0.9730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DC29D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FBF9A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1.0391</w:t>
            </w:r>
          </w:p>
        </w:tc>
      </w:tr>
      <w:tr w:rsidR="00B62F11" w:rsidRPr="00B62F11" w14:paraId="171B763E" w14:textId="77777777" w:rsidTr="00B62F11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30368C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9782C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3E543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EF470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42FE6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E61C6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49ACE5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A7700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0.9888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4227A" w14:textId="77777777" w:rsidR="00B62F11" w:rsidRPr="00B62F11" w:rsidRDefault="00B62F11" w:rsidP="00B62F11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2F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1.0574</w:t>
            </w:r>
          </w:p>
        </w:tc>
      </w:tr>
    </w:tbl>
    <w:p w14:paraId="6D0730C7" w14:textId="739E94E0" w:rsidR="00B62F11" w:rsidRPr="009D4204" w:rsidRDefault="00B62F11" w:rsidP="009D4204"/>
    <w:sectPr w:rsidR="00B62F11" w:rsidRPr="009D4204" w:rsidSect="00B62F11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1B877" w14:textId="77777777" w:rsidR="00C45B02" w:rsidRDefault="00C45B02" w:rsidP="0053017F">
      <w:pPr>
        <w:spacing w:after="0" w:line="240" w:lineRule="auto"/>
      </w:pPr>
      <w:r>
        <w:separator/>
      </w:r>
    </w:p>
  </w:endnote>
  <w:endnote w:type="continuationSeparator" w:id="0">
    <w:p w14:paraId="33557B8E" w14:textId="77777777" w:rsidR="00C45B02" w:rsidRDefault="00C45B02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298164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455CEAB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EF175" w14:textId="77777777" w:rsidR="00C45B02" w:rsidRDefault="00C45B02" w:rsidP="0053017F">
      <w:pPr>
        <w:spacing w:after="0" w:line="240" w:lineRule="auto"/>
      </w:pPr>
      <w:r>
        <w:separator/>
      </w:r>
    </w:p>
  </w:footnote>
  <w:footnote w:type="continuationSeparator" w:id="0">
    <w:p w14:paraId="0D81732A" w14:textId="77777777" w:rsidR="00C45B02" w:rsidRDefault="00C45B02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A840C" w14:textId="7CE5C0BA" w:rsidR="00B62F11" w:rsidRDefault="00B62F1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1F8ED7" wp14:editId="50F41921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83A97E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11"/>
    <w:rsid w:val="00044274"/>
    <w:rsid w:val="001370E1"/>
    <w:rsid w:val="0023457B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62F11"/>
    <w:rsid w:val="00BE44C8"/>
    <w:rsid w:val="00C17646"/>
    <w:rsid w:val="00C264CE"/>
    <w:rsid w:val="00C4147B"/>
    <w:rsid w:val="00C45B02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27732"/>
  <w15:chartTrackingRefBased/>
  <w15:docId w15:val="{C22F828C-7162-42C6-9E20-21E8CFA9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2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3</TotalTime>
  <Pages>2</Pages>
  <Words>81</Words>
  <Characters>319</Characters>
  <Application>Microsoft Office Word</Application>
  <DocSecurity>0</DocSecurity>
  <Lines>68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2025-09-26T08:22:00Z</dcterms:created>
  <dcterms:modified xsi:type="dcterms:W3CDTF">2025-09-26T08:25:00Z</dcterms:modified>
</cp:coreProperties>
</file>