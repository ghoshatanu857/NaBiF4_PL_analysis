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5C92" w14:textId="7F172819" w:rsidR="00C264CE" w:rsidRDefault="00D311F9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6A4423" wp14:editId="40413EC7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E2DE6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A0B8C6" wp14:editId="575182D0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73C92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739345" wp14:editId="2616CF1C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AB35F6" w14:textId="54143CD6" w:rsidR="00D311F9" w:rsidRPr="00D311F9" w:rsidRDefault="00D311F9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73934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51AB35F6" w14:textId="54143CD6" w:rsidR="00D311F9" w:rsidRPr="00D311F9" w:rsidRDefault="00D311F9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6638D" wp14:editId="6FC9F0CE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6FF771" w14:textId="3127FE41" w:rsidR="00D311F9" w:rsidRPr="00D311F9" w:rsidRDefault="00D311F9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6638D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5D6FF771" w14:textId="3127FE41" w:rsidR="00D311F9" w:rsidRPr="00D311F9" w:rsidRDefault="00D311F9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0A40C7" wp14:editId="597048EA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4432A0" w14:textId="43AA310B" w:rsidR="00D311F9" w:rsidRPr="00D311F9" w:rsidRDefault="00D311F9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9/26/2025 1:42:23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A40C7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274432A0" w14:textId="43AA310B" w:rsidR="00D311F9" w:rsidRPr="00D311F9" w:rsidRDefault="00D311F9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9/26/2025 1:42:23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2E5215" wp14:editId="19D51B7B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03911B" w14:textId="1F8C0B89" w:rsidR="00D311F9" w:rsidRPr="00D311F9" w:rsidRDefault="00D311F9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E5215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903911B" w14:textId="1F8C0B89" w:rsidR="00D311F9" w:rsidRPr="00D311F9" w:rsidRDefault="00D311F9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90BA14" wp14:editId="06030075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9CA22E" w14:textId="3C352B32" w:rsidR="00D311F9" w:rsidRPr="00D311F9" w:rsidRDefault="00D311F9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0BA14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149CA22E" w14:textId="3C352B32" w:rsidR="00D311F9" w:rsidRPr="00D311F9" w:rsidRDefault="00D311F9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2AA8D" wp14:editId="1C6B4355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F174C6" w14:textId="5A02DFA1" w:rsidR="00D311F9" w:rsidRPr="00D311F9" w:rsidRDefault="00D311F9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2AA8D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AF174C6" w14:textId="5A02DFA1" w:rsidR="00D311F9" w:rsidRPr="00D311F9" w:rsidRDefault="00D311F9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1C2579" wp14:editId="616DAEBB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E2105F7" w14:textId="6F6CB83B" w:rsidR="00D311F9" w:rsidRPr="00D311F9" w:rsidRDefault="00D311F9" w:rsidP="00D311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C2579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E2105F7" w14:textId="6F6CB83B" w:rsidR="00D311F9" w:rsidRPr="00D311F9" w:rsidRDefault="00D311F9" w:rsidP="00D311F9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E12AD" wp14:editId="0CF397BB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D57F7A" w14:textId="7F657271" w:rsidR="00D311F9" w:rsidRPr="00D311F9" w:rsidRDefault="00D311F9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E12AD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7FD57F7A" w14:textId="7F657271" w:rsidR="00D311F9" w:rsidRPr="00D311F9" w:rsidRDefault="00D311F9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59CD13B0" w14:textId="3E5B8973" w:rsidR="00D311F9" w:rsidRDefault="00D311F9" w:rsidP="009D4204"/>
    <w:p w14:paraId="58B4E28F" w14:textId="77777777" w:rsidR="00D311F9" w:rsidRDefault="00D311F9">
      <w:r>
        <w:br w:type="page"/>
      </w:r>
    </w:p>
    <w:p w14:paraId="3AC9ECAF" w14:textId="77777777" w:rsidR="00D311F9" w:rsidRPr="009D4204" w:rsidRDefault="00D311F9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F781A7" wp14:editId="02C57BBE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BB1D46C" w14:textId="024FB4F2" w:rsidR="00D311F9" w:rsidRPr="00D311F9" w:rsidRDefault="00D311F9" w:rsidP="00D311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781A7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BB1D46C" w14:textId="024FB4F2" w:rsidR="00D311F9" w:rsidRPr="00D311F9" w:rsidRDefault="00D311F9" w:rsidP="00D311F9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54262E" wp14:editId="032742EF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CA520D" w14:textId="323B18F9" w:rsidR="00D311F9" w:rsidRPr="00D311F9" w:rsidRDefault="00D311F9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4262E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9CA520D" w14:textId="323B18F9" w:rsidR="00D311F9" w:rsidRPr="00D311F9" w:rsidRDefault="00D311F9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D311F9" w:rsidRPr="00D311F9" w14:paraId="3B5FE4C6" w14:textId="77777777" w:rsidTr="00D311F9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86044E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11.98 %</w:t>
            </w:r>
          </w:p>
        </w:tc>
      </w:tr>
      <w:tr w:rsidR="00D311F9" w:rsidRPr="00D311F9" w14:paraId="02006537" w14:textId="77777777" w:rsidTr="00D311F9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861DC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F1E45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925BE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19BA5A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EB762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DF64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FDED2A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04943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87637C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D311F9" w:rsidRPr="00D311F9" w14:paraId="7649CC47" w14:textId="77777777" w:rsidTr="00D311F9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37A84C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06A1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2D63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0B800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F9E6F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DD846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EC800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0.8939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B8848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81BA9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11F9" w:rsidRPr="00D311F9" w14:paraId="46063763" w14:textId="77777777" w:rsidTr="00D311F9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EAE3E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F2A1D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F46BE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9C750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FFBD6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FD2E4A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298.7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595CA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0.9085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0361B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0.0640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188DD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311F9" w:rsidRPr="00D311F9" w14:paraId="02F86963" w14:textId="77777777" w:rsidTr="00D311F9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87B956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DE196C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1FD6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E348F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2D876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71190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9B454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7CD76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0.1422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8204A1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1.0027</w:t>
            </w:r>
          </w:p>
        </w:tc>
      </w:tr>
      <w:tr w:rsidR="00D311F9" w:rsidRPr="00D311F9" w14:paraId="16C8FF86" w14:textId="77777777" w:rsidTr="00D311F9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EFA6BA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BE40C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86CDE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45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FF4500"/>
                <w:sz w:val="20"/>
                <w:szCs w:val="20"/>
              </w:rPr>
              <w:t>0.43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51F39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8B8561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88BE01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E13D6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0.9615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7BF30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0.9641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717CE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1.0495</w:t>
            </w:r>
          </w:p>
        </w:tc>
      </w:tr>
      <w:tr w:rsidR="00D311F9" w:rsidRPr="00D311F9" w14:paraId="3B92CCE2" w14:textId="77777777" w:rsidTr="00D311F9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F684F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1741E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07F6F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5ABAD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7EA55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859A98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223.9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887948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1A49D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0.9700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4CC6A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1.0435</w:t>
            </w:r>
          </w:p>
        </w:tc>
      </w:tr>
      <w:tr w:rsidR="00D311F9" w:rsidRPr="00D311F9" w14:paraId="5C0327C5" w14:textId="77777777" w:rsidTr="00D311F9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AD3CB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BD67B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00E51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206E6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8F9EB7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C8A162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3EA58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0.9759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1FF39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C8EB98" w14:textId="77777777" w:rsidR="00D311F9" w:rsidRPr="00D311F9" w:rsidRDefault="00D311F9" w:rsidP="00D311F9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311F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1.0496</w:t>
            </w:r>
          </w:p>
        </w:tc>
      </w:tr>
    </w:tbl>
    <w:p w14:paraId="2C3D1501" w14:textId="60C9DA56" w:rsidR="00D311F9" w:rsidRPr="009D4204" w:rsidRDefault="00D311F9" w:rsidP="009D4204"/>
    <w:sectPr w:rsidR="00D311F9" w:rsidRPr="009D4204" w:rsidSect="00D311F9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E2BC7" w14:textId="77777777" w:rsidR="00DB3E61" w:rsidRDefault="00DB3E61" w:rsidP="0053017F">
      <w:pPr>
        <w:spacing w:after="0" w:line="240" w:lineRule="auto"/>
      </w:pPr>
      <w:r>
        <w:separator/>
      </w:r>
    </w:p>
  </w:endnote>
  <w:endnote w:type="continuationSeparator" w:id="0">
    <w:p w14:paraId="512AA27C" w14:textId="77777777" w:rsidR="00DB3E61" w:rsidRDefault="00DB3E61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1B3855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C4D0918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5F97" w14:textId="77777777" w:rsidR="00DB3E61" w:rsidRDefault="00DB3E61" w:rsidP="0053017F">
      <w:pPr>
        <w:spacing w:after="0" w:line="240" w:lineRule="auto"/>
      </w:pPr>
      <w:r>
        <w:separator/>
      </w:r>
    </w:p>
  </w:footnote>
  <w:footnote w:type="continuationSeparator" w:id="0">
    <w:p w14:paraId="1175DE7D" w14:textId="77777777" w:rsidR="00DB3E61" w:rsidRDefault="00DB3E61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61DE4" w14:textId="7445DE57" w:rsidR="00D311F9" w:rsidRDefault="00D311F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6F9668" wp14:editId="1CF58A9A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94F0D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F9"/>
    <w:rsid w:val="00044274"/>
    <w:rsid w:val="001370E1"/>
    <w:rsid w:val="0023457B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311F9"/>
    <w:rsid w:val="00DA21AE"/>
    <w:rsid w:val="00DB3E61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0F21E"/>
  <w15:chartTrackingRefBased/>
  <w15:docId w15:val="{C4921725-84E1-4FE7-9EED-87254E98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81</Words>
  <Characters>321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2025-09-26T08:16:00Z</dcterms:created>
  <dcterms:modified xsi:type="dcterms:W3CDTF">2025-09-26T08:16:00Z</dcterms:modified>
</cp:coreProperties>
</file>