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4C967" w14:textId="21059C34" w:rsidR="00C264CE" w:rsidRDefault="00260BAC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463CDF" wp14:editId="5E8F7E03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D51E7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129522" wp14:editId="2412E5E6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1BF8C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23490E" wp14:editId="5B9D51D8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A87274" w14:textId="3D59C574" w:rsidR="00260BAC" w:rsidRPr="00260BAC" w:rsidRDefault="00260BAC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3490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54A87274" w14:textId="3D59C574" w:rsidR="00260BAC" w:rsidRPr="00260BAC" w:rsidRDefault="00260BAC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1FED83" wp14:editId="0DB3342F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85567F" w14:textId="2EE59FDB" w:rsidR="00260BAC" w:rsidRPr="00260BAC" w:rsidRDefault="00260BAC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FED83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7E85567F" w14:textId="2EE59FDB" w:rsidR="00260BAC" w:rsidRPr="00260BAC" w:rsidRDefault="00260BAC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AE5B4" wp14:editId="3AF041A2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114D87" w14:textId="2E12B9CC" w:rsidR="00260BAC" w:rsidRPr="00260BAC" w:rsidRDefault="00260BAC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1:35:58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E5B4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09114D87" w14:textId="2E12B9CC" w:rsidR="00260BAC" w:rsidRPr="00260BAC" w:rsidRDefault="00260BAC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1:35:58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157FF9" wp14:editId="4FA650B3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199745" w14:textId="3A72CC4D" w:rsidR="00260BAC" w:rsidRPr="00260BAC" w:rsidRDefault="00260BAC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57FF9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D199745" w14:textId="3A72CC4D" w:rsidR="00260BAC" w:rsidRPr="00260BAC" w:rsidRDefault="00260BAC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ABE01B" wp14:editId="42653E70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7815E1" w14:textId="411934F7" w:rsidR="00260BAC" w:rsidRPr="00260BAC" w:rsidRDefault="00260BAC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BE01B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087815E1" w14:textId="411934F7" w:rsidR="00260BAC" w:rsidRPr="00260BAC" w:rsidRDefault="00260BAC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76288" wp14:editId="0ECF31D6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69400C" w14:textId="3DB79704" w:rsidR="00260BAC" w:rsidRPr="00260BAC" w:rsidRDefault="00260BAC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76288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1569400C" w14:textId="3DB79704" w:rsidR="00260BAC" w:rsidRPr="00260BAC" w:rsidRDefault="00260BAC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0D4682" wp14:editId="69E75C30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4B98348E" w14:textId="6BC89698" w:rsidR="00260BAC" w:rsidRPr="00260BAC" w:rsidRDefault="00260BAC" w:rsidP="00260BA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D4682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4B98348E" w14:textId="6BC89698" w:rsidR="00260BAC" w:rsidRPr="00260BAC" w:rsidRDefault="00260BAC" w:rsidP="00260BAC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E6DD45" wp14:editId="10BFB794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CEC741" w14:textId="25F26DC7" w:rsidR="00260BAC" w:rsidRPr="00260BAC" w:rsidRDefault="00260BAC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6DD45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BCEC741" w14:textId="25F26DC7" w:rsidR="00260BAC" w:rsidRPr="00260BAC" w:rsidRDefault="00260BAC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14AF311D" w14:textId="7EB574AA" w:rsidR="00260BAC" w:rsidRDefault="00260BAC" w:rsidP="009D4204"/>
    <w:p w14:paraId="12498B15" w14:textId="77777777" w:rsidR="00260BAC" w:rsidRDefault="00260BAC">
      <w:r>
        <w:br w:type="page"/>
      </w:r>
    </w:p>
    <w:p w14:paraId="57FF965F" w14:textId="77777777" w:rsidR="00260BAC" w:rsidRPr="009D4204" w:rsidRDefault="00260BAC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2A1FB8" wp14:editId="71386FDA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0E218B21" w14:textId="1D27FEA0" w:rsidR="00260BAC" w:rsidRPr="00260BAC" w:rsidRDefault="00260BAC" w:rsidP="00260BA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A1FB8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0E218B21" w14:textId="1D27FEA0" w:rsidR="00260BAC" w:rsidRPr="00260BAC" w:rsidRDefault="00260BAC" w:rsidP="00260BAC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EEF833" wp14:editId="0A84064C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227153" w14:textId="05F2374D" w:rsidR="00260BAC" w:rsidRPr="00260BAC" w:rsidRDefault="00260BAC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EF833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7E227153" w14:textId="05F2374D" w:rsidR="00260BAC" w:rsidRPr="00260BAC" w:rsidRDefault="00260BAC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260BAC" w:rsidRPr="00260BAC" w14:paraId="6C1D1400" w14:textId="77777777" w:rsidTr="00260BAC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E4656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15.80 %</w:t>
            </w:r>
          </w:p>
        </w:tc>
      </w:tr>
      <w:tr w:rsidR="00260BAC" w:rsidRPr="00260BAC" w14:paraId="02E99B28" w14:textId="77777777" w:rsidTr="00260BAC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53E22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D7B31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BBC4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3A3F9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664A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0CC77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0AAA0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E9B36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52D5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260BAC" w:rsidRPr="00260BAC" w14:paraId="65B122D3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20F9E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E022F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69121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A607B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3F8B9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980DC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471.5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165D8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CD4D9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0.0690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E90AE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260BAC" w:rsidRPr="00260BAC" w14:paraId="45194C4C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1DAA8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E4F5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6EDE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45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FF4500"/>
                <w:sz w:val="20"/>
                <w:szCs w:val="20"/>
              </w:rPr>
              <w:t>2.71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0EE2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D8CC8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ED874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2C776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AD43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CB785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260BAC" w:rsidRPr="00260BAC" w14:paraId="2006E5EB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0D76C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A545F1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90432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2BD3F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2CD84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2FA32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547A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B86D2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0.0270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0115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260BAC" w:rsidRPr="00260BAC" w14:paraId="4B7EA176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F26A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A12E2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32F82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26C09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77EFE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FBB80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9068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0.9252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D1C06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8F2FC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260BAC" w:rsidRPr="00260BAC" w14:paraId="037C960F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505B5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8C26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7A8F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AC02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9CA78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9299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CA6EC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0.9319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C8041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0.1491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11341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1.0026</w:t>
            </w:r>
          </w:p>
        </w:tc>
      </w:tr>
      <w:tr w:rsidR="00260BAC" w:rsidRPr="00260BAC" w14:paraId="1BDF12A0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5711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FC58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903BC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138A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689EE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6123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61FB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0.9407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AF929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0.4484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5594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1.0069</w:t>
            </w:r>
          </w:p>
        </w:tc>
      </w:tr>
      <w:tr w:rsidR="00260BAC" w:rsidRPr="00260BAC" w14:paraId="70726086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A3414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CC6B1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F75EE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BE81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31F15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C3DF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24F07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0.9702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E83A8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0.9757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D7BC7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1.0500</w:t>
            </w:r>
          </w:p>
        </w:tc>
      </w:tr>
      <w:tr w:rsidR="00260BAC" w:rsidRPr="00260BAC" w14:paraId="6758B906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DEFB6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1FCD9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DE1AF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7A9A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5270B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7AFA2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99D24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0.9717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E25E6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0.9796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0CEC1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1.0432</w:t>
            </w:r>
          </w:p>
        </w:tc>
      </w:tr>
      <w:tr w:rsidR="00260BAC" w:rsidRPr="00260BAC" w14:paraId="6E9290C5" w14:textId="77777777" w:rsidTr="00260BAC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EFF35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180E7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ADFE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D8847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1C4F6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E01EA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C1ABD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AAF5C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0.9885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62913" w14:textId="77777777" w:rsidR="00260BAC" w:rsidRPr="00260BAC" w:rsidRDefault="00260BAC" w:rsidP="00260BAC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60B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1.0569</w:t>
            </w:r>
          </w:p>
        </w:tc>
      </w:tr>
    </w:tbl>
    <w:p w14:paraId="19EB9B67" w14:textId="2260007E" w:rsidR="00260BAC" w:rsidRPr="009D4204" w:rsidRDefault="00260BAC" w:rsidP="009D4204"/>
    <w:sectPr w:rsidR="00260BAC" w:rsidRPr="009D4204" w:rsidSect="00260BAC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C8C12" w14:textId="77777777" w:rsidR="007D0CAA" w:rsidRDefault="007D0CAA" w:rsidP="0053017F">
      <w:pPr>
        <w:spacing w:after="0" w:line="240" w:lineRule="auto"/>
      </w:pPr>
      <w:r>
        <w:separator/>
      </w:r>
    </w:p>
  </w:endnote>
  <w:endnote w:type="continuationSeparator" w:id="0">
    <w:p w14:paraId="60D05DE2" w14:textId="77777777" w:rsidR="007D0CAA" w:rsidRDefault="007D0CAA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5C90D5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72D2F4A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20B0E" w14:textId="77777777" w:rsidR="007D0CAA" w:rsidRDefault="007D0CAA" w:rsidP="0053017F">
      <w:pPr>
        <w:spacing w:after="0" w:line="240" w:lineRule="auto"/>
      </w:pPr>
      <w:r>
        <w:separator/>
      </w:r>
    </w:p>
  </w:footnote>
  <w:footnote w:type="continuationSeparator" w:id="0">
    <w:p w14:paraId="568CD526" w14:textId="77777777" w:rsidR="007D0CAA" w:rsidRDefault="007D0CAA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AE8E7" w14:textId="2350AE79" w:rsidR="00260BAC" w:rsidRDefault="00260BA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422608" wp14:editId="01CC0DCE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DA4360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AC"/>
    <w:rsid w:val="00044274"/>
    <w:rsid w:val="001370E1"/>
    <w:rsid w:val="0023457B"/>
    <w:rsid w:val="00260BAC"/>
    <w:rsid w:val="004C791E"/>
    <w:rsid w:val="00507EC5"/>
    <w:rsid w:val="0053017F"/>
    <w:rsid w:val="005F47B7"/>
    <w:rsid w:val="00681D82"/>
    <w:rsid w:val="00756274"/>
    <w:rsid w:val="007B1409"/>
    <w:rsid w:val="007D0CAA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ECE8C"/>
  <w15:chartTrackingRefBased/>
  <w15:docId w15:val="{AEC1DB47-88B1-42C2-8D41-D86F8CBF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111</Words>
  <Characters>431</Characters>
  <Application>Microsoft Office Word</Application>
  <DocSecurity>0</DocSecurity>
  <Lines>95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2026-02-19T08:13:00Z</dcterms:created>
  <dcterms:modified xsi:type="dcterms:W3CDTF">2026-02-19T08:13:00Z</dcterms:modified>
</cp:coreProperties>
</file>