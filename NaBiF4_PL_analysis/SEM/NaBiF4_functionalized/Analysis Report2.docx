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4130" w14:textId="30DE8F90" w:rsidR="00C264CE" w:rsidRDefault="00E20325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366053" wp14:editId="2FB95DCB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2F4615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A0143D" wp14:editId="6CEB26C2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3A896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3886D5" wp14:editId="6E3C3E87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5EF0BA" w14:textId="1837C080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886D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375EF0BA" w14:textId="1837C080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A7489E" wp14:editId="2D32CEAC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38B17A" w14:textId="112F6BD6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7489E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5B38B17A" w14:textId="112F6BD6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8AAC2D" wp14:editId="0A216CFB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E35EBA" w14:textId="3F5E9A99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2/19/2026 1:59:50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AAC2D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7BE35EBA" w14:textId="3F5E9A99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2/19/2026 1:59:50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9DD46B" wp14:editId="47A9F60E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51B06A" w14:textId="5E515844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DD46B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7251B06A" w14:textId="5E515844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93A802" wp14:editId="46E2D082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B01F67" w14:textId="0665E1EC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3A802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47B01F67" w14:textId="0665E1EC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4BA9D5" wp14:editId="4C85266A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FA3F50" w14:textId="2B1F84A7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BA9D5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22FA3F50" w14:textId="2B1F84A7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376262" wp14:editId="45C4FA6C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44C48327" w14:textId="30C7E258" w:rsidR="00E20325" w:rsidRPr="00E20325" w:rsidRDefault="00E20325" w:rsidP="00E2032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76262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44C48327" w14:textId="30C7E258" w:rsidR="00E20325" w:rsidRPr="00E20325" w:rsidRDefault="00E20325" w:rsidP="00E20325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F6A34" wp14:editId="6CCF8A45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016C9F" w14:textId="70F875D2" w:rsidR="00E20325" w:rsidRPr="00E20325" w:rsidRDefault="00E20325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F6A34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7A016C9F" w14:textId="70F875D2" w:rsidR="00E20325" w:rsidRPr="00E20325" w:rsidRDefault="00E20325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580B843D" w14:textId="0235435D" w:rsidR="00E20325" w:rsidRDefault="00E20325" w:rsidP="009D4204"/>
    <w:p w14:paraId="5065E6B4" w14:textId="77777777" w:rsidR="00E20325" w:rsidRDefault="00E20325">
      <w:r>
        <w:br w:type="page"/>
      </w:r>
    </w:p>
    <w:p w14:paraId="3E1C6712" w14:textId="77777777" w:rsidR="00E20325" w:rsidRPr="009D4204" w:rsidRDefault="00E20325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AD94DB" wp14:editId="66B163C2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35A3C8F3" w14:textId="3E4CE9C3" w:rsidR="00E20325" w:rsidRPr="00E20325" w:rsidRDefault="00E20325" w:rsidP="00E2032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D94DB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35A3C8F3" w14:textId="3E4CE9C3" w:rsidR="00E20325" w:rsidRPr="00E20325" w:rsidRDefault="00E20325" w:rsidP="00E20325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8D2A5C" wp14:editId="35DDDD66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F49709" w14:textId="1B835079" w:rsidR="00E20325" w:rsidRPr="00E20325" w:rsidRDefault="00E20325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D2A5C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43F49709" w14:textId="1B835079" w:rsidR="00E20325" w:rsidRPr="00E20325" w:rsidRDefault="00E20325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E20325" w:rsidRPr="00E20325" w14:paraId="2433D20A" w14:textId="77777777" w:rsidTr="00E20325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36558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12.35 %</w:t>
            </w:r>
          </w:p>
        </w:tc>
      </w:tr>
      <w:tr w:rsidR="00E20325" w:rsidRPr="00E20325" w14:paraId="501EFB1E" w14:textId="77777777" w:rsidTr="00E20325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D80DA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52660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E2265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A3749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97C702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BA6940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487B4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B6DADC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6F4ED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E20325" w:rsidRPr="00E20325" w14:paraId="6F7142B6" w14:textId="77777777" w:rsidTr="00E203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9491A1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39E44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B42D6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3FE50E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4337B5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BCEAA1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860.1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81EE17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0.9388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97CCC3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0.0819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71799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E20325" w:rsidRPr="00E20325" w14:paraId="795E4587" w14:textId="77777777" w:rsidTr="00E203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194351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38565D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602C1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47F34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0C69B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0048C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B3958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0.9457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638737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0.0259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6FCD4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E20325" w:rsidRPr="00E20325" w14:paraId="4599381F" w14:textId="77777777" w:rsidTr="00E203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E3744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B02D8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8FBD2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91A1F3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EA804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8078E5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600.4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AC20F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0.9599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37D42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0.5731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93593" w14:textId="77777777" w:rsidR="00E20325" w:rsidRPr="00E20325" w:rsidRDefault="00E20325" w:rsidP="00E203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203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1.0048</w:t>
            </w:r>
          </w:p>
        </w:tc>
      </w:tr>
    </w:tbl>
    <w:p w14:paraId="18C2BF65" w14:textId="5A0E8115" w:rsidR="00E20325" w:rsidRDefault="00E20325" w:rsidP="009D4204"/>
    <w:p w14:paraId="797AED66" w14:textId="77777777" w:rsidR="00E20325" w:rsidRDefault="00E20325">
      <w:r>
        <w:br w:type="page"/>
      </w:r>
    </w:p>
    <w:p w14:paraId="5555DD10" w14:textId="51C95069" w:rsidR="00E20325" w:rsidRPr="009D4204" w:rsidRDefault="00E20325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1E9E58" wp14:editId="272FC696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8E8C7A" id="Rectangle 23" o:spid="_x0000_s1026" style="position:absolute;margin-left:12.2pt;margin-top:509.45pt;width:481.55pt;height:200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" stroked="f" strokecolor="#1f3763 [1604]" strokeweight="1pt">
                <v:fill r:id="rId1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49F03D" wp14:editId="2279013C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22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6BBACB" id="Rectangle 22" o:spid="_x0000_s1026" style="position:absolute;margin-left:48.5pt;margin-top:115.5pt;width:426.1pt;height:364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EE3C84" wp14:editId="6EE9195B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2BC591" w14:textId="7F7EB1D1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E3C84" id="Text Box 21" o:spid="_x0000_s1036" type="#_x0000_t202" style="position:absolute;margin-left:111.75pt;margin-top:86.85pt;width:410.1pt;height: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T3DGwIAADQ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" filled="f" stroked="f" strokeweight=".5pt">
                <v:fill o:detectmouseclick="t"/>
                <v:textbox>
                  <w:txbxContent>
                    <w:p w14:paraId="142BC591" w14:textId="7F7EB1D1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B5339E" wp14:editId="311B0EE1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573CD3" w14:textId="7616ABB2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5339E" id="Text Box 20" o:spid="_x0000_s1037" type="#_x0000_t202" style="position:absolute;margin-left:-13.5pt;margin-top:86.1pt;width:98.25pt;height: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UgeGgIAADQ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68573CD3" w14:textId="7616ABB2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253F43" wp14:editId="2149DC15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4F2153" w14:textId="298CC781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2/19/2026 1:59:50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53F43" id="Text Box 19" o:spid="_x0000_s1038" type="#_x0000_t202" style="position:absolute;margin-left:111pt;margin-top:64.35pt;width:408.75pt;height: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8xRHAIAADQ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lrnGN8HGQN9R7nczBQ7y1fttjE&#10;E/PhlTnkGkdC/YYXXKQCLAYHi5IG3K+/3cd4pAC9lHSonYr6n1vmBCXqu0Fy7orJJIotHSbTmzEe&#10;3KVnfekxW/0AKM8Cf4rlyYzxQR1N6UC/o8wXsSq6mOFYu6LhaD6EQdH4TbhYLFIQysuy8GRWlsfU&#10;EdYI8Vv/zpw98BCQwWc4qoyVH+gYYgdCFtsAsk1cRaAHVA/4ozQThYdvFLV/eU5R588+/w0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82vMURwCAAA0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294F2153" w14:textId="298CC781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2/19/2026 1:59:50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B0AE58" wp14:editId="76483392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FBB043" w14:textId="4AEF4E8A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0AE58" id="Text Box 18" o:spid="_x0000_s1039" type="#_x0000_t202" style="position:absolute;margin-left:-15pt;margin-top:64.35pt;width:98.25pt;height: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3u+mbxoCAAA0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68FBB043" w14:textId="4AEF4E8A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889E0A" wp14:editId="29EC078E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1EC83E" w14:textId="5EEAA53B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89E0A" id="Text Box 17" o:spid="_x0000_s1040" type="#_x0000_t202" style="position:absolute;margin-left:110.25pt;margin-top:44.1pt;width:413.1pt;height: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zZeGwIAADQ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YVzTM6DbKE64nwOeuq95asGm1gz&#10;H16YQ66xb9RveMZFKsBicLIoqcH9+tt9jEcK0EtJi9opqf+5Z05Qor4bJOfLcDKJYkuHyfRuhAd3&#10;69neesxePwDKc4g/xfJkxvigzqZ0oN9Q5stYFV3McKxd0nA2H0KvaPwmXCyXKQjlZVlYm43lMXWE&#10;NUL82r0xZ088BGTwCc4qY8U7OvrYnpDlPoBsElcR6B7VE/4ozUTh6RtF7d+eU9T1sy9+Aw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HFjNl4bAgAANA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391EC83E" w14:textId="5EEAA53B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06378" wp14:editId="3EA2604F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BE4A03" w14:textId="76559089" w:rsidR="00E20325" w:rsidRPr="00E20325" w:rsidRDefault="00E203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06378" id="Text Box 16" o:spid="_x0000_s1041" type="#_x0000_t202" style="position:absolute;margin-left:-15pt;margin-top:44.1pt;width:98.25pt;height: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JT9GwIAADQ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41BE4A03" w14:textId="76559089" w:rsidR="00E20325" w:rsidRPr="00E20325" w:rsidRDefault="00E203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4746B4" wp14:editId="2EDA729E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3ABEB3BE" w14:textId="0D6BE314" w:rsidR="00E20325" w:rsidRPr="00E20325" w:rsidRDefault="00E20325" w:rsidP="00E2032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746B4" id="Text Box 15" o:spid="_x0000_s1042" type="#_x0000_t202" style="position:absolute;margin-left:-7.85pt;margin-top:19pt;width:530pt;height:2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cPWdwIAAPs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xrin0zw2pnrBmADCkNjytQSWt8yHB+ZAWVSDNQz3OGplkMyMEiWNcT//&#10;po/+YBKslHRYgZL6HzvmgLX6qgHm+ezkBGFDupwszo5xcYeWzaFF79prA7xngMXyJEb/oCaxdqZ9&#10;xrauYlaYmObIXdIwiddhWExsOxerVXLCllgWbvWj5dPQI1Oe+mfm7EinACLemWlZWPGOVYNvnII2&#10;q10wtUwDikAPqI74Y8MSacevQVzhw3vyevtmLX8B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FU5w9Z3AgAA+w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3ABEB3BE" w14:textId="0D6BE314" w:rsidR="00E20325" w:rsidRPr="00E20325" w:rsidRDefault="00E20325" w:rsidP="00E20325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1817D7" wp14:editId="7715FA6D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EFC2D1" w14:textId="213522B5" w:rsidR="00E20325" w:rsidRPr="00E20325" w:rsidRDefault="00E20325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817D7" id="Text Box 14" o:spid="_x0000_s1043" type="#_x0000_t202" style="position:absolute;margin-left:-7.85pt;margin-top:-21pt;width:500pt;height:36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JlxFgIAADQ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9Ect8dB1lDtaT6EgXrv5KKhJpbChxeB&#10;xDX1TfoNz7RoA1QMDhZnNeCvv53HeKKAvJx1pJ2S+59bgYoz890SOV/Gk0kUW9okQDjDS8/60mO3&#10;7QOQPMf0UpxMJl3GYI6mRmjfSObzWJVcwkqqXfJwNB/CoGh6JlLN5ymI5OVEWNqVkzF1hDVC/Nq/&#10;CXQHHgIx+ARHlYniHR1D7EDIfBtAN4mrCPSA6gF/kmZi+/CMovYv9ynq/NhnvwE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XSZcRYCAAA0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31EFC2D1" w14:textId="213522B5" w:rsidR="00E20325" w:rsidRPr="00E20325" w:rsidRDefault="00E20325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0325" w:rsidRPr="009D4204" w:rsidSect="00E20325">
      <w:headerReference w:type="default" r:id="rId12"/>
      <w:footerReference w:type="default" r:id="rId13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0A0A2" w14:textId="77777777" w:rsidR="00477784" w:rsidRDefault="00477784" w:rsidP="0053017F">
      <w:pPr>
        <w:spacing w:after="0" w:line="240" w:lineRule="auto"/>
      </w:pPr>
      <w:r>
        <w:separator/>
      </w:r>
    </w:p>
  </w:endnote>
  <w:endnote w:type="continuationSeparator" w:id="0">
    <w:p w14:paraId="7517AEBB" w14:textId="77777777" w:rsidR="00477784" w:rsidRDefault="00477784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3735BB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81527AB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9DCAC" w14:textId="77777777" w:rsidR="00477784" w:rsidRDefault="00477784" w:rsidP="0053017F">
      <w:pPr>
        <w:spacing w:after="0" w:line="240" w:lineRule="auto"/>
      </w:pPr>
      <w:r>
        <w:separator/>
      </w:r>
    </w:p>
  </w:footnote>
  <w:footnote w:type="continuationSeparator" w:id="0">
    <w:p w14:paraId="39A593FF" w14:textId="77777777" w:rsidR="00477784" w:rsidRDefault="00477784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A28BF" w14:textId="715120EB" w:rsidR="00E20325" w:rsidRDefault="00E2032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68C72A" wp14:editId="1149FFA7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8F7020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25"/>
    <w:rsid w:val="00044274"/>
    <w:rsid w:val="001370E1"/>
    <w:rsid w:val="0023457B"/>
    <w:rsid w:val="00477784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20325"/>
    <w:rsid w:val="00E30942"/>
    <w:rsid w:val="00E820BC"/>
    <w:rsid w:val="00F51AD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D173F"/>
  <w15:chartTrackingRefBased/>
  <w15:docId w15:val="{893EBF4B-D101-42B6-AEBB-A2A7A0F8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4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</TotalTime>
  <Pages>3</Pages>
  <Words>58</Words>
  <Characters>230</Characters>
  <Application>Microsoft Office Word</Application>
  <DocSecurity>0</DocSecurity>
  <Lines>57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2</cp:revision>
  <dcterms:created xsi:type="dcterms:W3CDTF">2026-02-19T08:36:00Z</dcterms:created>
  <dcterms:modified xsi:type="dcterms:W3CDTF">2026-02-19T08:36:00Z</dcterms:modified>
</cp:coreProperties>
</file>