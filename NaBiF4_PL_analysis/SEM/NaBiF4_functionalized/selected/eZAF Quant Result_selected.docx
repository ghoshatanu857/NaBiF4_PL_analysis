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14:paraId="2748F6C1" w14:textId="51925C10" w:rsidR="00C264CE" w:rsidRDefault="00D93B7F" w:rsidP="009D4204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E2A2E2" wp14:editId="509E8885">
                <wp:simplePos x="0" y="0"/>
                <wp:positionH relativeFrom="column">
                  <wp:posOffset>154940</wp:posOffset>
                </wp:positionH>
                <wp:positionV relativeFrom="paragraph">
                  <wp:posOffset>6470015</wp:posOffset>
                </wp:positionV>
                <wp:extent cx="6115685" cy="254000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2540000"/>
                        </a:xfrm>
                        <a:prstGeom prst="rect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52CFBF2" id="Rectangle 11" o:spid="_x0000_s1026" style="position:absolute;margin-left:12.2pt;margin-top:509.45pt;width:481.55pt;height:20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" stroked="f" strokecolor="#1f3763 [1604]" strokeweight="1pt">
                <v:fill r:id="rId7" o:title="" recolor="t" rotate="t" type="frame"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0CAFE1" wp14:editId="715E2D3C">
                <wp:simplePos x="0" y="0"/>
                <wp:positionH relativeFrom="column">
                  <wp:posOffset>615950</wp:posOffset>
                </wp:positionH>
                <wp:positionV relativeFrom="paragraph">
                  <wp:posOffset>1466850</wp:posOffset>
                </wp:positionV>
                <wp:extent cx="5411470" cy="4632697"/>
                <wp:effectExtent l="0" t="0" r="17780" b="15875"/>
                <wp:wrapNone/>
                <wp:docPr id="1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411470" cy="4632697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33AE4B8" id="Rectangle 10" o:spid="_x0000_s1026" style="position:absolute;margin-left:48.5pt;margin-top:115.5pt;width:426.1pt;height:364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" strokecolor="#1f3763 [1604]" strokeweight="1pt">
                <v:fill r:id="rId9" o:title="" recolor="t" rotate="t" type="frame"/>
                <v:path arrowok="t"/>
                <o:lock v:ext="edit" aspectratio="t"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16D927" wp14:editId="4D1E91A9">
                <wp:simplePos x="0" y="0"/>
                <wp:positionH relativeFrom="column">
                  <wp:posOffset>1419225</wp:posOffset>
                </wp:positionH>
                <wp:positionV relativeFrom="paragraph">
                  <wp:posOffset>1102995</wp:posOffset>
                </wp:positionV>
                <wp:extent cx="5208270" cy="31750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2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60198FB" w14:textId="28C6E087" w:rsidR="00D93B7F" w:rsidRPr="00D93B7F" w:rsidRDefault="00D93B7F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July22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2A16D927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11.75pt;margin-top:86.85pt;width:410.1pt;height: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" filled="f" stroked="f" strokeweight=".5pt">
                <v:fill o:detectmouseclick="t"/>
                <v:textbox>
                  <w:txbxContent>
                    <w:p w14:paraId="460198FB" w14:textId="28C6E087" w:rsidR="00D93B7F" w:rsidRPr="00D93B7F" w:rsidRDefault="00D93B7F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July22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0ABD15" wp14:editId="29204C01">
                <wp:simplePos x="0" y="0"/>
                <wp:positionH relativeFrom="column">
                  <wp:posOffset>-171450</wp:posOffset>
                </wp:positionH>
                <wp:positionV relativeFrom="paragraph">
                  <wp:posOffset>1093470</wp:posOffset>
                </wp:positionV>
                <wp:extent cx="1247775" cy="31750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F247819" w14:textId="571084C0" w:rsidR="00D93B7F" w:rsidRPr="00D93B7F" w:rsidRDefault="00D93B7F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Sample 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F0ABD15" id="Text Box 8" o:spid="_x0000_s1027" type="#_x0000_t202" style="position:absolute;margin-left:-13.5pt;margin-top:86.1pt;width:98.25pt;height: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" filled="f" stroked="f" strokeweight=".5pt">
                <v:fill o:detectmouseclick="t"/>
                <v:textbox>
                  <w:txbxContent>
                    <w:p w14:paraId="6F247819" w14:textId="571084C0" w:rsidR="00D93B7F" w:rsidRPr="00D93B7F" w:rsidRDefault="00D93B7F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Sample Name: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5DCDB8" wp14:editId="1F5CB6BD">
                <wp:simplePos x="0" y="0"/>
                <wp:positionH relativeFrom="column">
                  <wp:posOffset>1409700</wp:posOffset>
                </wp:positionH>
                <wp:positionV relativeFrom="paragraph">
                  <wp:posOffset>817245</wp:posOffset>
                </wp:positionV>
                <wp:extent cx="5191125" cy="317500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D2FCA0" w14:textId="42DB379E" w:rsidR="00D93B7F" w:rsidRPr="00D93B7F" w:rsidRDefault="00D93B7F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2/19/2026 1:53:01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45DCDB8" id="Text Box 7" o:spid="_x0000_s1028" type="#_x0000_t202" style="position:absolute;margin-left:111pt;margin-top:64.35pt;width:408.75pt;height: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" filled="f" stroked="f" strokeweight=".5pt">
                <v:fill o:detectmouseclick="t"/>
                <v:textbox>
                  <w:txbxContent>
                    <w:p w14:paraId="61D2FCA0" w14:textId="42DB379E" w:rsidR="00D93B7F" w:rsidRPr="00D93B7F" w:rsidRDefault="00D93B7F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2/19/2026 1:53:01 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23B922" wp14:editId="3D52E031">
                <wp:simplePos x="0" y="0"/>
                <wp:positionH relativeFrom="column">
                  <wp:posOffset>-190500</wp:posOffset>
                </wp:positionH>
                <wp:positionV relativeFrom="paragraph">
                  <wp:posOffset>817245</wp:posOffset>
                </wp:positionV>
                <wp:extent cx="1247775" cy="317500"/>
                <wp:effectExtent l="0" t="0" r="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7E956D" w14:textId="2F6F8F65" w:rsidR="00D93B7F" w:rsidRPr="00D93B7F" w:rsidRDefault="00D93B7F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Creation: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023B922" id="Text Box 6" o:spid="_x0000_s1029" type="#_x0000_t202" style="position:absolute;margin-left:-15pt;margin-top:64.35pt;width:98.25pt;height: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cv1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667E956D" w14:textId="2F6F8F65" w:rsidR="00D93B7F" w:rsidRPr="00D93B7F" w:rsidRDefault="00D93B7F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Creation: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095D9E" wp14:editId="6E1874EE">
                <wp:simplePos x="0" y="0"/>
                <wp:positionH relativeFrom="column">
                  <wp:posOffset>1400175</wp:posOffset>
                </wp:positionH>
                <wp:positionV relativeFrom="paragraph">
                  <wp:posOffset>560070</wp:posOffset>
                </wp:positionV>
                <wp:extent cx="5246370" cy="317500"/>
                <wp:effectExtent l="0" t="0" r="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63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63CDB2" w14:textId="3B4ACC91" w:rsidR="00D93B7F" w:rsidRPr="00D93B7F" w:rsidRDefault="00D93B7F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F095D9E" id="Text Box 5" o:spid="_x0000_s1030" type="#_x0000_t202" style="position:absolute;margin-left:110.25pt;margin-top:44.1pt;width:413.1pt;height: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W6DGwIAADM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" filled="f" stroked="f" strokeweight=".5pt">
                <v:fill o:detectmouseclick="t"/>
                <v:textbox>
                  <w:txbxContent>
                    <w:p w14:paraId="4F63CDB2" w14:textId="3B4ACC91" w:rsidR="00D93B7F" w:rsidRPr="00D93B7F" w:rsidRDefault="00D93B7F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supervisor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C83FF4" wp14:editId="586B0483">
                <wp:simplePos x="0" y="0"/>
                <wp:positionH relativeFrom="column">
                  <wp:posOffset>-190500</wp:posOffset>
                </wp:positionH>
                <wp:positionV relativeFrom="paragraph">
                  <wp:posOffset>560070</wp:posOffset>
                </wp:positionV>
                <wp:extent cx="1247775" cy="317500"/>
                <wp:effectExtent l="0" t="0" r="0" b="63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D7C133A" w14:textId="1C98F13B" w:rsidR="00D93B7F" w:rsidRPr="00D93B7F" w:rsidRDefault="00D93B7F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Author: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6C83FF4" id="Text Box 4" o:spid="_x0000_s1031" type="#_x0000_t202" style="position:absolute;margin-left:-15pt;margin-top:44.1pt;width:98.25pt;height: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vln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2D7C133A" w14:textId="1C98F13B" w:rsidR="00D93B7F" w:rsidRPr="00D93B7F" w:rsidRDefault="00D93B7F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Author: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91C626" wp14:editId="206CF770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2419854B" w14:textId="0F5D4C12" w:rsidR="00D93B7F" w:rsidRPr="00D93B7F" w:rsidRDefault="00D93B7F" w:rsidP="00D93B7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691C626" id="Text Box 2" o:spid="_x0000_s1032" type="#_x0000_t202" style="position:absolute;margin-left:-7.85pt;margin-top:19pt;width:530pt;height:2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ImLZ1B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2419854B" w14:textId="0F5D4C12" w:rsidR="00D93B7F" w:rsidRPr="00D93B7F" w:rsidRDefault="00D93B7F" w:rsidP="00D93B7F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4DF985" wp14:editId="2B28583C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132545" w14:textId="45CDB3B0" w:rsidR="00D93B7F" w:rsidRPr="00D93B7F" w:rsidRDefault="00D93B7F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84DF985" id="Text Box 1" o:spid="_x0000_s1033" type="#_x0000_t202" style="position:absolute;margin-left:-7.85pt;margin-top:-21pt;width:500pt;height:3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MKewlx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66132545" w14:textId="45CDB3B0" w:rsidR="00D93B7F" w:rsidRPr="00D93B7F" w:rsidRDefault="00D93B7F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p w14:paraId="352F16B1" w14:textId="012374B1" w:rsidR="00D93B7F" w:rsidRDefault="00D93B7F" w:rsidP="009D4204"/>
    <w:p w14:paraId="48404952" w14:textId="77777777" w:rsidR="00D93B7F" w:rsidRDefault="00D93B7F">
      <w:r>
        <w:br w:type="page"/>
      </w:r>
    </w:p>
    <w:p w14:paraId="7C9EB6FD" w14:textId="77777777" w:rsidR="00D93B7F" w:rsidRPr="009D4204" w:rsidRDefault="00D93B7F" w:rsidP="009D4204"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42770D3" wp14:editId="20C13784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7E702E2D" w14:textId="2F7B9620" w:rsidR="00D93B7F" w:rsidRPr="00D93B7F" w:rsidRDefault="00D93B7F" w:rsidP="00D93B7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42770D3" id="Text Box 13" o:spid="_x0000_s1034" type="#_x0000_t202" style="position:absolute;margin-left:-7.85pt;margin-top:19pt;width:530pt;height:2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PWgnd5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7E702E2D" w14:textId="2F7B9620" w:rsidR="00D93B7F" w:rsidRPr="00D93B7F" w:rsidRDefault="00D93B7F" w:rsidP="00D93B7F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0DCD59" wp14:editId="344194CD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7B0ADF9" w14:textId="52F6527D" w:rsidR="00D93B7F" w:rsidRPr="00D93B7F" w:rsidRDefault="00D93B7F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50DCD59" id="Text Box 12" o:spid="_x0000_s1035" type="#_x0000_t202" style="position:absolute;margin-left:-7.85pt;margin-top:-21pt;width:500pt;height:3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TIxKGR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07B0ADF9" w14:textId="52F6527D" w:rsidR="00D93B7F" w:rsidRPr="00D93B7F" w:rsidRDefault="00D93B7F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page" w:tblpX="549" w:tblpY="1719"/>
        <w:tblOverlap w:val="never"/>
        <w:tblW w:w="10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446"/>
        <w:gridCol w:w="788"/>
        <w:gridCol w:w="1445"/>
        <w:gridCol w:w="1247"/>
        <w:gridCol w:w="1094"/>
        <w:gridCol w:w="922"/>
        <w:gridCol w:w="922"/>
        <w:gridCol w:w="937"/>
      </w:tblGrid>
      <w:tr w:rsidR="00D93B7F" w:rsidRPr="00D93B7F" w14:paraId="35E4926A" w14:textId="77777777" w:rsidTr="00D93B7F">
        <w:trPr>
          <w:tblCellSpacing w:w="15" w:type="dxa"/>
        </w:trPr>
        <w:tc>
          <w:tcPr>
            <w:tcW w:w="0" w:type="auto"/>
            <w:gridSpan w:val="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374F29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</w:pPr>
            <w:r w:rsidRPr="00D93B7F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>eZAF Quant Result - Analysis Uncertainty: 14.94 %</w:t>
            </w:r>
          </w:p>
        </w:tc>
      </w:tr>
      <w:tr w:rsidR="00D93B7F" w:rsidRPr="00D93B7F" w14:paraId="2C9AFD2D" w14:textId="77777777" w:rsidTr="00D93B7F">
        <w:trPr>
          <w:tblCellSpacing w:w="15" w:type="dxa"/>
        </w:trPr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D1C108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Element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E6FF30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Weight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D89F83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MDL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6C64F2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Atomic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69513D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Error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5E42E9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Net Int.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39D5DD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CE4472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2495FF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F</w:t>
            </w:r>
          </w:p>
        </w:tc>
      </w:tr>
      <w:tr w:rsidR="00D93B7F" w:rsidRPr="00D93B7F" w14:paraId="63604254" w14:textId="77777777" w:rsidTr="00D93B7F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EF8143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3EBFFC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57D573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A491BE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77EE54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FEF137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540.5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78CFFA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0.9177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CF938A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0.0723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5C20B9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D93B7F" w:rsidRPr="00D93B7F" w14:paraId="5AA73902" w14:textId="77777777" w:rsidTr="00D93B7F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DD8AA5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1CDEFE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A38446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2.57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164EA4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D3C1EB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C33421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B3B512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0.9225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3660A2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0.0132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2612AD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D93B7F" w:rsidRPr="00D93B7F" w14:paraId="6D0FE053" w14:textId="77777777" w:rsidTr="00D93B7F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42EA7A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2A219D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584EF8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DA25C9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E85182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8BC421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EFE454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0.9264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174927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0.0262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5E2075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D93B7F" w:rsidRPr="00D93B7F" w14:paraId="119DF025" w14:textId="77777777" w:rsidTr="00D93B7F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1DB65C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E9919C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83CB44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19AF05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5C18F4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35FCB7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63.8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2CDB89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0.9299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EEF58E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0.0475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4F19CF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D93B7F" w:rsidRPr="00D93B7F" w14:paraId="53ECC34D" w14:textId="77777777" w:rsidTr="00D93B7F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127C07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2D086A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A88555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0FB18C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1B0D05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CF4564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52.6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A5FF97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0.9362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4B4436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0.1574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8484F1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1.0025</w:t>
            </w:r>
          </w:p>
        </w:tc>
      </w:tr>
      <w:tr w:rsidR="00D93B7F" w:rsidRPr="00D93B7F" w14:paraId="0ED8F782" w14:textId="77777777" w:rsidTr="00D93B7F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0D5231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16F259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5C2449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E8EA34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6D6CAA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EE69D6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211.1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5EF36E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0.9446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ADC81C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0.4609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E2AB78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1.0065</w:t>
            </w:r>
          </w:p>
        </w:tc>
      </w:tr>
      <w:tr w:rsidR="00D93B7F" w:rsidRPr="00D93B7F" w14:paraId="25C62A9E" w14:textId="77777777" w:rsidTr="00D93B7F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9BF2B2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Er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BA608B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169215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EF0473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8A7AEE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36.4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9ADD6C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2D2D5D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0.9725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31F3F2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0.9803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68565F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1.0506</w:t>
            </w:r>
          </w:p>
        </w:tc>
      </w:tr>
      <w:tr w:rsidR="00D93B7F" w:rsidRPr="00D93B7F" w14:paraId="44686092" w14:textId="77777777" w:rsidTr="00D93B7F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5DBA67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Yb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C4D471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16B06C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7AC9A4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969171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564F14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183.3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24807D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0.9739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622D87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0.9834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796018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1.0390</w:t>
            </w:r>
          </w:p>
        </w:tc>
      </w:tr>
      <w:tr w:rsidR="00D93B7F" w:rsidRPr="00D93B7F" w14:paraId="24D724EB" w14:textId="77777777" w:rsidTr="00D93B7F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4D916F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Bi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D14BB6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52264F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949073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765DE7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FD1D64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5D6130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0.9833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6662CD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0.9893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E92FAE" w14:textId="77777777" w:rsidR="00D93B7F" w:rsidRPr="00D93B7F" w:rsidRDefault="00D93B7F" w:rsidP="00D93B7F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93B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1.0590</w:t>
            </w:r>
          </w:p>
        </w:tc>
      </w:tr>
    </w:tbl>
    <w:p w14:paraId="242A2D95" w14:textId="333B14EE" w:rsidR="00D93B7F" w:rsidRPr="009D4204" w:rsidRDefault="00D93B7F" w:rsidP="009D4204"/>
    <w:sectPr w:rsidR="00D93B7F" w:rsidRPr="009D4204" w:rsidSect="00D93B7F">
      <w:headerReference w:type="default" r:id="rId10"/>
      <w:footerReference w:type="default" r:id="rId11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4DB967" w14:textId="77777777" w:rsidR="004D3BD5" w:rsidRDefault="004D3BD5" w:rsidP="0053017F">
      <w:pPr>
        <w:spacing w:after="0" w:line="240" w:lineRule="auto"/>
      </w:pPr>
      <w:r>
        <w:separator/>
      </w:r>
    </w:p>
  </w:endnote>
  <w:endnote w:type="continuationSeparator" w:id="0">
    <w:p w14:paraId="50553E8D" w14:textId="77777777" w:rsidR="004D3BD5" w:rsidRDefault="004D3BD5" w:rsidP="00530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201897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8F90DF" w14:textId="451C2A2C" w:rsidR="0023457B" w:rsidRDefault="0023457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5780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B5BA51" w14:textId="77777777" w:rsidR="0053017F" w:rsidRDefault="005301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6C0878" w14:textId="77777777" w:rsidR="004D3BD5" w:rsidRDefault="004D3BD5" w:rsidP="0053017F">
      <w:pPr>
        <w:spacing w:after="0" w:line="240" w:lineRule="auto"/>
      </w:pPr>
      <w:r>
        <w:separator/>
      </w:r>
    </w:p>
  </w:footnote>
  <w:footnote w:type="continuationSeparator" w:id="0">
    <w:p w14:paraId="23CE7B51" w14:textId="77777777" w:rsidR="004D3BD5" w:rsidRDefault="004D3BD5" w:rsidP="00530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2AF5F0" w14:textId="74119D48" w:rsidR="00D93B7F" w:rsidRDefault="00D93B7F">
    <w:pPr>
      <w:pStyle w:val="Head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2CBD0A9" wp14:editId="0725076D">
              <wp:simplePos x="0" y="0"/>
              <wp:positionH relativeFrom="column">
                <wp:posOffset>5777484</wp:posOffset>
              </wp:positionH>
              <wp:positionV relativeFrom="paragraph">
                <wp:posOffset>189230</wp:posOffset>
              </wp:positionV>
              <wp:extent cx="829691" cy="508000"/>
              <wp:effectExtent l="0" t="0" r="8890" b="6350"/>
              <wp:wrapNone/>
              <wp:docPr id="3" name="Log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9691" cy="508000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12700" cap="flat" cmpd="sng" algn="ctr">
                            <a:solidFill>
                              <a:schemeClr val="accent1">
                                <a:shade val="50000"/>
                              </a:schemeClr>
                            </a:solidFill>
                            <a:prstDash val="solid"/>
                            <a:miter lim="800000"/>
                          </a14:hiddenLine>
                        </a:ext>
                      </a:ex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00944A77" id="Logo" o:spid="_x0000_s1026" style="position:absolute;margin-left:454.9pt;margin-top:14.9pt;width:65.35pt;height: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" stroked="f" strokecolor="#1f3763 [1604]" strokeweight="1pt">
              <v:fill r:id="rId2" o:title="" recolor="t" rotate="t" type="fram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B7F"/>
    <w:rsid w:val="00044274"/>
    <w:rsid w:val="001370E1"/>
    <w:rsid w:val="00194DCF"/>
    <w:rsid w:val="0023457B"/>
    <w:rsid w:val="0025780B"/>
    <w:rsid w:val="004C791E"/>
    <w:rsid w:val="004D3BD5"/>
    <w:rsid w:val="00507EC5"/>
    <w:rsid w:val="0053017F"/>
    <w:rsid w:val="005F47B7"/>
    <w:rsid w:val="00681D82"/>
    <w:rsid w:val="00756274"/>
    <w:rsid w:val="007B1409"/>
    <w:rsid w:val="007E3E44"/>
    <w:rsid w:val="007F4C75"/>
    <w:rsid w:val="00812D4B"/>
    <w:rsid w:val="008C5230"/>
    <w:rsid w:val="009676EE"/>
    <w:rsid w:val="00975F98"/>
    <w:rsid w:val="009D4204"/>
    <w:rsid w:val="00AD577B"/>
    <w:rsid w:val="00B3515D"/>
    <w:rsid w:val="00BE44C8"/>
    <w:rsid w:val="00C17646"/>
    <w:rsid w:val="00C264CE"/>
    <w:rsid w:val="00C4147B"/>
    <w:rsid w:val="00C4654F"/>
    <w:rsid w:val="00D93B7F"/>
    <w:rsid w:val="00DA21AE"/>
    <w:rsid w:val="00E1664E"/>
    <w:rsid w:val="00E30942"/>
    <w:rsid w:val="00E820BC"/>
    <w:rsid w:val="00F83578"/>
    <w:rsid w:val="00FA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2A53E66"/>
  <w15:chartTrackingRefBased/>
  <w15:docId w15:val="{A92B9320-6D45-4166-B6EE-26BA5BCFA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64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17F"/>
  </w:style>
  <w:style w:type="paragraph" w:styleId="Footer">
    <w:name w:val="footer"/>
    <w:basedOn w:val="Normal"/>
    <w:link w:val="Foot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17F"/>
  </w:style>
  <w:style w:type="table" w:styleId="TableGrid">
    <w:name w:val="Table Grid"/>
    <w:basedOn w:val="TableNormal"/>
    <w:uiPriority w:val="39"/>
    <w:rsid w:val="00681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681D82"/>
    <w:pPr>
      <w:spacing w:after="0" w:line="240" w:lineRule="auto"/>
    </w:pPr>
    <w:rPr>
      <w:rFonts w:ascii="Times New Roman" w:hAnsi="Times New Roman"/>
      <w:sz w:val="16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ListTable5Dark-Accent4">
    <w:name w:val="List Table 5 Dark Accent 4"/>
    <w:basedOn w:val="TableNormal"/>
    <w:uiPriority w:val="50"/>
    <w:rsid w:val="00C264C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681D8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1370E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59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EDAX\APEX\ReportTemplates\defaul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0</TotalTime>
  <Pages>2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Analysis Report</vt:lpstr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Report</dc:title>
  <dc:subject/>
  <dc:creator>supervisor</dc:creator>
  <cp:keywords/>
  <dc:description/>
  <cp:lastModifiedBy>Optical Tweezer</cp:lastModifiedBy>
  <cp:revision>2</cp:revision>
  <dcterms:created xsi:type="dcterms:W3CDTF">2026-02-20T07:30:00Z</dcterms:created>
  <dcterms:modified xsi:type="dcterms:W3CDTF">2026-02-20T07:30:00Z</dcterms:modified>
</cp:coreProperties>
</file>