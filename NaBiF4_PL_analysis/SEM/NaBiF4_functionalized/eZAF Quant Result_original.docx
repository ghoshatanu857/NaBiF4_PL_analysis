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E3635" w14:textId="48DA0F99" w:rsidR="00C264CE" w:rsidRDefault="00CE2C82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953420" wp14:editId="14DD0742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72C9C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4384B2" wp14:editId="332003C6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B1677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CE3780" wp14:editId="739A086E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86C45B" w14:textId="7742540D" w:rsidR="00CE2C82" w:rsidRPr="00CE2C82" w:rsidRDefault="00CE2C82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E378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6686C45B" w14:textId="7742540D" w:rsidR="00CE2C82" w:rsidRPr="00CE2C82" w:rsidRDefault="00CE2C82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E09D55" wp14:editId="2B335DB3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746CFE" w14:textId="6C9E57D1" w:rsidR="00CE2C82" w:rsidRPr="00CE2C82" w:rsidRDefault="00CE2C82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09D55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2A746CFE" w14:textId="6C9E57D1" w:rsidR="00CE2C82" w:rsidRPr="00CE2C82" w:rsidRDefault="00CE2C82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82BA6B" wp14:editId="0EFB4F4D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E6D7F0" w14:textId="5A1DED4D" w:rsidR="00CE2C82" w:rsidRPr="00CE2C82" w:rsidRDefault="00CE2C82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1:53:01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2BA6B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63E6D7F0" w14:textId="5A1DED4D" w:rsidR="00CE2C82" w:rsidRPr="00CE2C82" w:rsidRDefault="00CE2C82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1:53:01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D615A2" wp14:editId="3C669ACD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A88DC1" w14:textId="474D7015" w:rsidR="00CE2C82" w:rsidRPr="00CE2C82" w:rsidRDefault="00CE2C82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615A2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33A88DC1" w14:textId="474D7015" w:rsidR="00CE2C82" w:rsidRPr="00CE2C82" w:rsidRDefault="00CE2C82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2BEDB5" wp14:editId="7C628244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5D2E98" w14:textId="6A2C5327" w:rsidR="00CE2C82" w:rsidRPr="00CE2C82" w:rsidRDefault="00CE2C82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BEDB5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6A5D2E98" w14:textId="6A2C5327" w:rsidR="00CE2C82" w:rsidRPr="00CE2C82" w:rsidRDefault="00CE2C82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7DCF96" wp14:editId="4D46FE0F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0B65A1" w14:textId="378D5B78" w:rsidR="00CE2C82" w:rsidRPr="00CE2C82" w:rsidRDefault="00CE2C82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DCF96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0B0B65A1" w14:textId="378D5B78" w:rsidR="00CE2C82" w:rsidRPr="00CE2C82" w:rsidRDefault="00CE2C82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F1D78D" wp14:editId="404C1B30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245A80F" w14:textId="42BBE4C4" w:rsidR="00CE2C82" w:rsidRPr="00CE2C82" w:rsidRDefault="00CE2C82" w:rsidP="00CE2C8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1D78D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245A80F" w14:textId="42BBE4C4" w:rsidR="00CE2C82" w:rsidRPr="00CE2C82" w:rsidRDefault="00CE2C82" w:rsidP="00CE2C82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6B6A09" wp14:editId="4BC5C1E6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A064E4" w14:textId="7CAC72E3" w:rsidR="00CE2C82" w:rsidRPr="00CE2C82" w:rsidRDefault="00CE2C82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B6A09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3FA064E4" w14:textId="7CAC72E3" w:rsidR="00CE2C82" w:rsidRPr="00CE2C82" w:rsidRDefault="00CE2C82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118898CE" w14:textId="0069BBCB" w:rsidR="00CE2C82" w:rsidRDefault="00CE2C82" w:rsidP="009D4204"/>
    <w:p w14:paraId="7355FD0F" w14:textId="77777777" w:rsidR="00CE2C82" w:rsidRDefault="00CE2C82">
      <w:r>
        <w:br w:type="page"/>
      </w:r>
    </w:p>
    <w:p w14:paraId="449CED16" w14:textId="77777777" w:rsidR="00CE2C82" w:rsidRPr="009D4204" w:rsidRDefault="00CE2C82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41CDD8" wp14:editId="28486664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1F27F53" w14:textId="7C8CC3A5" w:rsidR="00CE2C82" w:rsidRPr="00CE2C82" w:rsidRDefault="00CE2C82" w:rsidP="00CE2C8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1CDD8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1F27F53" w14:textId="7C8CC3A5" w:rsidR="00CE2C82" w:rsidRPr="00CE2C82" w:rsidRDefault="00CE2C82" w:rsidP="00CE2C82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DA1352" wp14:editId="53DF8157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D002E0" w14:textId="4071C65D" w:rsidR="00CE2C82" w:rsidRPr="00CE2C82" w:rsidRDefault="00CE2C82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A1352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11D002E0" w14:textId="4071C65D" w:rsidR="00CE2C82" w:rsidRPr="00CE2C82" w:rsidRDefault="00CE2C82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CE2C82" w:rsidRPr="00CE2C82" w14:paraId="005767CA" w14:textId="77777777" w:rsidTr="00CE2C82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E678E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13.25 %</w:t>
            </w:r>
          </w:p>
        </w:tc>
      </w:tr>
      <w:tr w:rsidR="00CE2C82" w:rsidRPr="00CE2C82" w14:paraId="0649DCFF" w14:textId="77777777" w:rsidTr="00CE2C82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56283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102EB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A9FCF6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A527D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B7F8C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8D454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69CBF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80A1A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86290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CE2C82" w:rsidRPr="00CE2C82" w14:paraId="03C3A735" w14:textId="77777777" w:rsidTr="00CE2C82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FDC55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A47D7A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E6791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812FF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4D9B14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30AF5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541.8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837CB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0.9184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1119C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0.0726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D3D41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CE2C82" w:rsidRPr="00CE2C82" w14:paraId="48F7EB80" w14:textId="77777777" w:rsidTr="00CE2C82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23F66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6E6CC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10989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7961F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271CCC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88969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C700B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0.9270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302E0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0.0268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24402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CE2C82" w:rsidRPr="00CE2C82" w14:paraId="73BCFAA0" w14:textId="77777777" w:rsidTr="00CE2C82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2611E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4B103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A79642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3C3777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8DA19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3D34F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0E82ED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0.9305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17012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0.0480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568A9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CE2C82" w:rsidRPr="00CE2C82" w14:paraId="68B6A87B" w14:textId="77777777" w:rsidTr="00CE2C82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7C729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02D42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5341E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D0F08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67F39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B74F6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52F79B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0.9368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1C0E8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0.1579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28F0C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1.0024</w:t>
            </w:r>
          </w:p>
        </w:tc>
      </w:tr>
      <w:tr w:rsidR="00CE2C82" w:rsidRPr="00CE2C82" w14:paraId="4B267702" w14:textId="77777777" w:rsidTr="00CE2C82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A70D1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6DE9E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6FAF6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16859C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08E23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98DBD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F47E7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0.9451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64442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0.4654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55B90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1.0065</w:t>
            </w:r>
          </w:p>
        </w:tc>
      </w:tr>
      <w:tr w:rsidR="00CE2C82" w:rsidRPr="00CE2C82" w14:paraId="4B80DC6C" w14:textId="77777777" w:rsidTr="00CE2C82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05D72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DB077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774BC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63048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707C7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E26463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216FD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0.9701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8A67A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0.9772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76380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1.1863</w:t>
            </w:r>
          </w:p>
        </w:tc>
      </w:tr>
      <w:tr w:rsidR="00CE2C82" w:rsidRPr="00CE2C82" w14:paraId="381B95A9" w14:textId="77777777" w:rsidTr="00CE2C82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4FA8B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C8222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F931D0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8BBC6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87225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FDFC4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83260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0.9742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C1745A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9749E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1.0391</w:t>
            </w:r>
          </w:p>
        </w:tc>
      </w:tr>
      <w:tr w:rsidR="00CE2C82" w:rsidRPr="00CE2C82" w14:paraId="50FE2BF5" w14:textId="77777777" w:rsidTr="00CE2C82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93A15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45E842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C0165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FE5C3A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5036D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124B8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A828E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F6804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6209F" w14:textId="77777777" w:rsidR="00CE2C82" w:rsidRPr="00CE2C82" w:rsidRDefault="00CE2C82" w:rsidP="00CE2C82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2C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1.0594</w:t>
            </w:r>
          </w:p>
        </w:tc>
      </w:tr>
    </w:tbl>
    <w:p w14:paraId="14DD148A" w14:textId="3F3A8F6C" w:rsidR="00CE2C82" w:rsidRPr="009D4204" w:rsidRDefault="00CE2C82" w:rsidP="009D4204"/>
    <w:sectPr w:rsidR="00CE2C82" w:rsidRPr="009D4204" w:rsidSect="00CE2C82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3E84C" w14:textId="77777777" w:rsidR="00CD5BAC" w:rsidRDefault="00CD5BAC" w:rsidP="0053017F">
      <w:pPr>
        <w:spacing w:after="0" w:line="240" w:lineRule="auto"/>
      </w:pPr>
      <w:r>
        <w:separator/>
      </w:r>
    </w:p>
  </w:endnote>
  <w:endnote w:type="continuationSeparator" w:id="0">
    <w:p w14:paraId="5A7612CF" w14:textId="77777777" w:rsidR="00CD5BAC" w:rsidRDefault="00CD5BAC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34D99C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E8D35B9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889EF" w14:textId="77777777" w:rsidR="00CD5BAC" w:rsidRDefault="00CD5BAC" w:rsidP="0053017F">
      <w:pPr>
        <w:spacing w:after="0" w:line="240" w:lineRule="auto"/>
      </w:pPr>
      <w:r>
        <w:separator/>
      </w:r>
    </w:p>
  </w:footnote>
  <w:footnote w:type="continuationSeparator" w:id="0">
    <w:p w14:paraId="23082834" w14:textId="77777777" w:rsidR="00CD5BAC" w:rsidRDefault="00CD5BAC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9DB52" w14:textId="293F8615" w:rsidR="00CE2C82" w:rsidRDefault="00CE2C8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079D96" wp14:editId="10E0EAAA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5D865D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82"/>
    <w:rsid w:val="00044274"/>
    <w:rsid w:val="001370E1"/>
    <w:rsid w:val="0023457B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CD5BAC"/>
    <w:rsid w:val="00CE2C82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68971"/>
  <w15:chartTrackingRefBased/>
  <w15:docId w15:val="{30189587-CAAE-4B2E-9DCF-897D3490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101</Words>
  <Characters>393</Characters>
  <Application>Microsoft Office Word</Application>
  <DocSecurity>0</DocSecurity>
  <Lines>86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2026-02-19T08:26:00Z</dcterms:created>
  <dcterms:modified xsi:type="dcterms:W3CDTF">2026-02-19T08:26:00Z</dcterms:modified>
</cp:coreProperties>
</file>