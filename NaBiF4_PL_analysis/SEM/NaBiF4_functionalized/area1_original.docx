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0BAE8" w14:textId="533251EE" w:rsidR="00C264CE" w:rsidRDefault="006721E3" w:rsidP="009D420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7DEDEE" wp14:editId="00852281">
                <wp:simplePos x="0" y="0"/>
                <wp:positionH relativeFrom="column">
                  <wp:posOffset>154940</wp:posOffset>
                </wp:positionH>
                <wp:positionV relativeFrom="paragraph">
                  <wp:posOffset>6470015</wp:posOffset>
                </wp:positionV>
                <wp:extent cx="6115685" cy="25400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54000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D0996E" id="Rectangle 11" o:spid="_x0000_s1026" style="position:absolute;margin-left:12.2pt;margin-top:509.45pt;width:481.55pt;height:20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" stroked="f" strokecolor="#1f3763 [1604]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B871A4" wp14:editId="7003E37C">
                <wp:simplePos x="0" y="0"/>
                <wp:positionH relativeFrom="column">
                  <wp:posOffset>615950</wp:posOffset>
                </wp:positionH>
                <wp:positionV relativeFrom="paragraph">
                  <wp:posOffset>1466850</wp:posOffset>
                </wp:positionV>
                <wp:extent cx="5411470" cy="4632697"/>
                <wp:effectExtent l="0" t="0" r="17780" b="15875"/>
                <wp:wrapNone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11470" cy="463269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8D4C69" id="Rectangle 10" o:spid="_x0000_s1026" style="position:absolute;margin-left:48.5pt;margin-top:115.5pt;width:426.1pt;height:36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" strokecolor="#1f3763 [1604]" strokeweight="1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044D06" wp14:editId="7D119C19">
                <wp:simplePos x="0" y="0"/>
                <wp:positionH relativeFrom="column">
                  <wp:posOffset>1419225</wp:posOffset>
                </wp:positionH>
                <wp:positionV relativeFrom="paragraph">
                  <wp:posOffset>1102995</wp:posOffset>
                </wp:positionV>
                <wp:extent cx="5208270" cy="317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6B408D" w14:textId="279E63CB" w:rsidR="006721E3" w:rsidRPr="006721E3" w:rsidRDefault="006721E3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July22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044D06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11.75pt;margin-top:86.85pt;width:410.1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JZGA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" filled="f" stroked="f" strokeweight=".5pt">
                <v:fill o:detectmouseclick="t"/>
                <v:textbox>
                  <w:txbxContent>
                    <w:p w14:paraId="476B408D" w14:textId="279E63CB" w:rsidR="006721E3" w:rsidRPr="006721E3" w:rsidRDefault="006721E3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July22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03DFCE" wp14:editId="6D852380">
                <wp:simplePos x="0" y="0"/>
                <wp:positionH relativeFrom="column">
                  <wp:posOffset>-171450</wp:posOffset>
                </wp:positionH>
                <wp:positionV relativeFrom="paragraph">
                  <wp:posOffset>1093470</wp:posOffset>
                </wp:positionV>
                <wp:extent cx="1247775" cy="3175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559E4F" w14:textId="27AFC88F" w:rsidR="006721E3" w:rsidRPr="006721E3" w:rsidRDefault="006721E3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Sample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3DFCE" id="Text Box 8" o:spid="_x0000_s1027" type="#_x0000_t202" style="position:absolute;margin-left:-13.5pt;margin-top:86.1pt;width:98.25pt;height: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" filled="f" stroked="f" strokeweight=".5pt">
                <v:fill o:detectmouseclick="t"/>
                <v:textbox>
                  <w:txbxContent>
                    <w:p w14:paraId="5E559E4F" w14:textId="27AFC88F" w:rsidR="006721E3" w:rsidRPr="006721E3" w:rsidRDefault="006721E3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Sample 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D3C366" wp14:editId="38571742">
                <wp:simplePos x="0" y="0"/>
                <wp:positionH relativeFrom="column">
                  <wp:posOffset>1409700</wp:posOffset>
                </wp:positionH>
                <wp:positionV relativeFrom="paragraph">
                  <wp:posOffset>817245</wp:posOffset>
                </wp:positionV>
                <wp:extent cx="5191125" cy="3175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453B64" w14:textId="002401D1" w:rsidR="006721E3" w:rsidRPr="006721E3" w:rsidRDefault="006721E3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2/19/2026 1:35:58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3C366" id="Text Box 7" o:spid="_x0000_s1028" type="#_x0000_t202" style="position:absolute;margin-left:111pt;margin-top:64.35pt;width:408.75pt;height: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oQLHAIAADM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" filled="f" stroked="f" strokeweight=".5pt">
                <v:fill o:detectmouseclick="t"/>
                <v:textbox>
                  <w:txbxContent>
                    <w:p w14:paraId="7F453B64" w14:textId="002401D1" w:rsidR="006721E3" w:rsidRPr="006721E3" w:rsidRDefault="006721E3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2/19/2026 1:35:58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202127" wp14:editId="4057DDDB">
                <wp:simplePos x="0" y="0"/>
                <wp:positionH relativeFrom="column">
                  <wp:posOffset>-190500</wp:posOffset>
                </wp:positionH>
                <wp:positionV relativeFrom="paragraph">
                  <wp:posOffset>817245</wp:posOffset>
                </wp:positionV>
                <wp:extent cx="1247775" cy="3175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C0C7C5" w14:textId="05E6EF28" w:rsidR="006721E3" w:rsidRPr="006721E3" w:rsidRDefault="006721E3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Creation: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02127" id="Text Box 6" o:spid="_x0000_s1029" type="#_x0000_t202" style="position:absolute;margin-left:-15pt;margin-top:64.35pt;width:98.25pt;height: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v1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63C0C7C5" w14:textId="05E6EF28" w:rsidR="006721E3" w:rsidRPr="006721E3" w:rsidRDefault="006721E3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Creation: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CE782D" wp14:editId="02EA4FEE">
                <wp:simplePos x="0" y="0"/>
                <wp:positionH relativeFrom="column">
                  <wp:posOffset>1400175</wp:posOffset>
                </wp:positionH>
                <wp:positionV relativeFrom="paragraph">
                  <wp:posOffset>560070</wp:posOffset>
                </wp:positionV>
                <wp:extent cx="5246370" cy="3175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3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70C91B" w14:textId="72090E3D" w:rsidR="006721E3" w:rsidRPr="006721E3" w:rsidRDefault="006721E3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E782D" id="Text Box 5" o:spid="_x0000_s1030" type="#_x0000_t202" style="position:absolute;margin-left:110.25pt;margin-top:44.1pt;width:413.1pt;height: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6D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7670C91B" w14:textId="72090E3D" w:rsidR="006721E3" w:rsidRPr="006721E3" w:rsidRDefault="006721E3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6E6CD4" wp14:editId="5603D463">
                <wp:simplePos x="0" y="0"/>
                <wp:positionH relativeFrom="column">
                  <wp:posOffset>-190500</wp:posOffset>
                </wp:positionH>
                <wp:positionV relativeFrom="paragraph">
                  <wp:posOffset>560070</wp:posOffset>
                </wp:positionV>
                <wp:extent cx="1247775" cy="3175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EFADAD" w14:textId="6BF7CF13" w:rsidR="006721E3" w:rsidRPr="006721E3" w:rsidRDefault="006721E3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Author: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E6CD4" id="Text Box 4" o:spid="_x0000_s1031" type="#_x0000_t202" style="position:absolute;margin-left:-15pt;margin-top:44.1pt;width:98.25pt;height: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ln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4FEFADAD" w14:textId="6BF7CF13" w:rsidR="006721E3" w:rsidRPr="006721E3" w:rsidRDefault="006721E3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Author: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36E399" wp14:editId="3D29879D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51B794FF" w14:textId="7D4464E7" w:rsidR="006721E3" w:rsidRPr="006721E3" w:rsidRDefault="006721E3" w:rsidP="006721E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6E399" id="Text Box 2" o:spid="_x0000_s1032" type="#_x0000_t202" style="position:absolute;margin-left:-7.85pt;margin-top:19pt;width:530pt;height:2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ImLZ1B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51B794FF" w14:textId="7D4464E7" w:rsidR="006721E3" w:rsidRPr="006721E3" w:rsidRDefault="006721E3" w:rsidP="006721E3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522E89" wp14:editId="796909BB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B7888D" w14:textId="4DA74E35" w:rsidR="006721E3" w:rsidRPr="006721E3" w:rsidRDefault="006721E3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22E89" id="Text Box 1" o:spid="_x0000_s1033" type="#_x0000_t202" style="position:absolute;margin-left:-7.85pt;margin-top:-21pt;width:500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MKewlx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3AB7888D" w14:textId="4DA74E35" w:rsidR="006721E3" w:rsidRPr="006721E3" w:rsidRDefault="006721E3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p w14:paraId="737B3F0B" w14:textId="3B492473" w:rsidR="006721E3" w:rsidRDefault="006721E3" w:rsidP="009D4204"/>
    <w:p w14:paraId="000829FF" w14:textId="77777777" w:rsidR="006721E3" w:rsidRDefault="006721E3">
      <w:r>
        <w:br w:type="page"/>
      </w:r>
    </w:p>
    <w:p w14:paraId="689D80D9" w14:textId="77777777" w:rsidR="006721E3" w:rsidRPr="009D4204" w:rsidRDefault="006721E3" w:rsidP="009D42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3296BD" wp14:editId="7046819A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6BE71CD4" w14:textId="5BE6EDA0" w:rsidR="006721E3" w:rsidRPr="006721E3" w:rsidRDefault="006721E3" w:rsidP="006721E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296BD" id="Text Box 13" o:spid="_x0000_s1034" type="#_x0000_t202" style="position:absolute;margin-left:-7.85pt;margin-top:19pt;width:530pt;height:2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PWgnd5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6BE71CD4" w14:textId="5BE6EDA0" w:rsidR="006721E3" w:rsidRPr="006721E3" w:rsidRDefault="006721E3" w:rsidP="006721E3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911A55" wp14:editId="4A4255C0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33FE18" w14:textId="6DE08C93" w:rsidR="006721E3" w:rsidRPr="006721E3" w:rsidRDefault="006721E3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11A55" id="Text Box 12" o:spid="_x0000_s1035" type="#_x0000_t202" style="position:absolute;margin-left:-7.85pt;margin-top:-21pt;width:500pt;height:3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TIxKGR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1533FE18" w14:textId="6DE08C93" w:rsidR="006721E3" w:rsidRPr="006721E3" w:rsidRDefault="006721E3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page" w:tblpX="549" w:tblpY="1719"/>
        <w:tblOverlap w:val="never"/>
        <w:tblW w:w="10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446"/>
        <w:gridCol w:w="788"/>
        <w:gridCol w:w="1445"/>
        <w:gridCol w:w="1247"/>
        <w:gridCol w:w="1094"/>
        <w:gridCol w:w="922"/>
        <w:gridCol w:w="922"/>
        <w:gridCol w:w="937"/>
      </w:tblGrid>
      <w:tr w:rsidR="006721E3" w:rsidRPr="006721E3" w14:paraId="2D197E07" w14:textId="77777777" w:rsidTr="006721E3">
        <w:trPr>
          <w:tblCellSpacing w:w="15" w:type="dxa"/>
        </w:trPr>
        <w:tc>
          <w:tcPr>
            <w:tcW w:w="0" w:type="auto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FF096E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r w:rsidRPr="006721E3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eZAF Quant Result - Analysis Uncertainty: 14.43 %</w:t>
            </w:r>
          </w:p>
        </w:tc>
      </w:tr>
      <w:tr w:rsidR="006721E3" w:rsidRPr="006721E3" w14:paraId="1A2D2079" w14:textId="77777777" w:rsidTr="006721E3">
        <w:trPr>
          <w:tblCellSpacing w:w="15" w:type="dxa"/>
        </w:trPr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04ADCE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8C9AD1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1C1BBD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MDL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611D5E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Atomic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B074CB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Error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7D5AD4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Net Int.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122AA5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FAB531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05C397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</w:tr>
      <w:tr w:rsidR="006721E3" w:rsidRPr="006721E3" w14:paraId="0F9928AC" w14:textId="77777777" w:rsidTr="006721E3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43774C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4475CA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679A01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8BE71D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2E19B3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9CE3E2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472.7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DF38AF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0.9130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8E5469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0.0692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491AE3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6721E3" w:rsidRPr="006721E3" w14:paraId="403B11FE" w14:textId="77777777" w:rsidTr="006721E3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B9F66D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2F6E52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A83110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6F1DBB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D496EF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AEF603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20AADA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0.9221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475E42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0.0274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F80DED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6721E3" w:rsidRPr="006721E3" w14:paraId="5EE890DE" w14:textId="77777777" w:rsidTr="006721E3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2E0F65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117287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6380E9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551247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AB315F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91BB7D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D28A2B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0.9258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0B72B4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0.0480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3C507E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6721E3" w:rsidRPr="006721E3" w14:paraId="08D89482" w14:textId="77777777" w:rsidTr="006721E3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0A7D1A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6E20DD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EFB6FF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4C2017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77E8D3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2BB1A7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4B4D0D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0.9324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D7CF73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0.1496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3E65EA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1.0025</w:t>
            </w:r>
          </w:p>
        </w:tc>
      </w:tr>
      <w:tr w:rsidR="006721E3" w:rsidRPr="006721E3" w14:paraId="05BE8C52" w14:textId="77777777" w:rsidTr="006721E3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C5F22D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E895F7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CE1B0C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F047A5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F945D4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F8BB65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206.4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39E250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0.9411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AC01FC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0.4527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D5021B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1.0069</w:t>
            </w:r>
          </w:p>
        </w:tc>
      </w:tr>
      <w:tr w:rsidR="006721E3" w:rsidRPr="006721E3" w14:paraId="67431100" w14:textId="77777777" w:rsidTr="006721E3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19D657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Fe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40BC6B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89359A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DA41E4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1EA5B6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C827CF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AC113B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0.9659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1DE6E4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0.9644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2F8662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1.1947</w:t>
            </w:r>
          </w:p>
        </w:tc>
      </w:tr>
      <w:tr w:rsidR="006721E3" w:rsidRPr="006721E3" w14:paraId="2FABA646" w14:textId="77777777" w:rsidTr="006721E3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F01E12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Yb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BE4FB0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03E0CA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D374A8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2F319E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8F331F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158.1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A8F2FE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0.9720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7EE619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0.9797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4E0F3E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1.0435</w:t>
            </w:r>
          </w:p>
        </w:tc>
      </w:tr>
      <w:tr w:rsidR="006721E3" w:rsidRPr="006721E3" w14:paraId="559ED23E" w14:textId="77777777" w:rsidTr="006721E3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16A2B8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6D5E22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C130C5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78B70F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13647C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02CA91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21F2D8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0.9820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6E1DF7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0.9887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8049DE" w14:textId="77777777" w:rsidR="006721E3" w:rsidRPr="006721E3" w:rsidRDefault="006721E3" w:rsidP="006721E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721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1.0572</w:t>
            </w:r>
          </w:p>
        </w:tc>
      </w:tr>
    </w:tbl>
    <w:p w14:paraId="477A562F" w14:textId="4536F68E" w:rsidR="006721E3" w:rsidRPr="009D4204" w:rsidRDefault="006721E3" w:rsidP="009D4204"/>
    <w:sectPr w:rsidR="006721E3" w:rsidRPr="009D4204" w:rsidSect="006721E3">
      <w:headerReference w:type="default" r:id="rId10"/>
      <w:footerReference w:type="default" r:id="rId11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A8FAC" w14:textId="77777777" w:rsidR="003435FE" w:rsidRDefault="003435FE" w:rsidP="0053017F">
      <w:pPr>
        <w:spacing w:after="0" w:line="240" w:lineRule="auto"/>
      </w:pPr>
      <w:r>
        <w:separator/>
      </w:r>
    </w:p>
  </w:endnote>
  <w:endnote w:type="continuationSeparator" w:id="0">
    <w:p w14:paraId="3366750A" w14:textId="77777777" w:rsidR="003435FE" w:rsidRDefault="003435FE" w:rsidP="0053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0189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5BE9A1" w14:textId="77777777" w:rsidR="0023457B" w:rsidRDefault="002345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420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41EC58B" w14:textId="77777777" w:rsidR="0053017F" w:rsidRDefault="00530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76943" w14:textId="77777777" w:rsidR="003435FE" w:rsidRDefault="003435FE" w:rsidP="0053017F">
      <w:pPr>
        <w:spacing w:after="0" w:line="240" w:lineRule="auto"/>
      </w:pPr>
      <w:r>
        <w:separator/>
      </w:r>
    </w:p>
  </w:footnote>
  <w:footnote w:type="continuationSeparator" w:id="0">
    <w:p w14:paraId="088994AE" w14:textId="77777777" w:rsidR="003435FE" w:rsidRDefault="003435FE" w:rsidP="0053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FAD26" w14:textId="253193CA" w:rsidR="006721E3" w:rsidRDefault="006721E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FF664D" wp14:editId="430A9CD4">
              <wp:simplePos x="0" y="0"/>
              <wp:positionH relativeFrom="column">
                <wp:posOffset>5777484</wp:posOffset>
              </wp:positionH>
              <wp:positionV relativeFrom="paragraph">
                <wp:posOffset>189230</wp:posOffset>
              </wp:positionV>
              <wp:extent cx="829691" cy="508000"/>
              <wp:effectExtent l="0" t="0" r="8890" b="6350"/>
              <wp:wrapNone/>
              <wp:docPr id="3" name="Log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9691" cy="50800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2A16692" id="Logo" o:spid="_x0000_s1026" style="position:absolute;margin-left:454.9pt;margin-top:14.9pt;width:65.35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" stroked="f" strokecolor="#1f3763 [1604]" strokeweight="1pt">
              <v:fill r:id="rId2" o:title="" recolor="t" rotate="t" type="fram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1E3"/>
    <w:rsid w:val="00044274"/>
    <w:rsid w:val="001370E1"/>
    <w:rsid w:val="0023457B"/>
    <w:rsid w:val="003435FE"/>
    <w:rsid w:val="004C791E"/>
    <w:rsid w:val="00507EC5"/>
    <w:rsid w:val="0053017F"/>
    <w:rsid w:val="005F47B7"/>
    <w:rsid w:val="006721E3"/>
    <w:rsid w:val="00681D82"/>
    <w:rsid w:val="00756274"/>
    <w:rsid w:val="007B1409"/>
    <w:rsid w:val="007E3E44"/>
    <w:rsid w:val="007F4C75"/>
    <w:rsid w:val="00812D4B"/>
    <w:rsid w:val="008C5230"/>
    <w:rsid w:val="009676EE"/>
    <w:rsid w:val="00975F98"/>
    <w:rsid w:val="009D4204"/>
    <w:rsid w:val="00AD577B"/>
    <w:rsid w:val="00B3515D"/>
    <w:rsid w:val="00BE44C8"/>
    <w:rsid w:val="00C17646"/>
    <w:rsid w:val="00C264CE"/>
    <w:rsid w:val="00C4147B"/>
    <w:rsid w:val="00C4654F"/>
    <w:rsid w:val="00DA21AE"/>
    <w:rsid w:val="00E1664E"/>
    <w:rsid w:val="00E30942"/>
    <w:rsid w:val="00E820BC"/>
    <w:rsid w:val="00F83578"/>
    <w:rsid w:val="00FA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9095FF"/>
  <w15:chartTrackingRefBased/>
  <w15:docId w15:val="{124CC4B9-814E-4854-900E-CCF907BA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17F"/>
  </w:style>
  <w:style w:type="paragraph" w:styleId="Footer">
    <w:name w:val="footer"/>
    <w:basedOn w:val="Normal"/>
    <w:link w:val="Foot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17F"/>
  </w:style>
  <w:style w:type="table" w:styleId="TableGrid">
    <w:name w:val="Table Grid"/>
    <w:basedOn w:val="TableNormal"/>
    <w:uiPriority w:val="39"/>
    <w:rsid w:val="0068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81D82"/>
    <w:pPr>
      <w:spacing w:after="0" w:line="240" w:lineRule="auto"/>
    </w:pPr>
    <w:rPr>
      <w:rFonts w:ascii="Times New Roman" w:hAnsi="Times New Roman"/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ListTable5Dark-Accent4">
    <w:name w:val="List Table 5 Dark Accent 4"/>
    <w:basedOn w:val="TableNormal"/>
    <w:uiPriority w:val="50"/>
    <w:rsid w:val="00C264C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681D8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1370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5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EDAX\APEX\ReportTemplates\defaul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0</TotalTime>
  <Pages>2</Pages>
  <Words>101</Words>
  <Characters>394</Characters>
  <Application>Microsoft Office Word</Application>
  <DocSecurity>0</DocSecurity>
  <Lines>86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Report</dc:title>
  <dc:subject/>
  <dc:creator>supervisor</dc:creator>
  <cp:keywords/>
  <dc:description/>
  <cp:lastModifiedBy>supervisor</cp:lastModifiedBy>
  <cp:revision>1</cp:revision>
  <dcterms:created xsi:type="dcterms:W3CDTF">2026-02-19T08:11:00Z</dcterms:created>
  <dcterms:modified xsi:type="dcterms:W3CDTF">2026-02-19T08:11:00Z</dcterms:modified>
</cp:coreProperties>
</file>