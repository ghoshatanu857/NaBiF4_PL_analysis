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8F6C1" w14:textId="51925C10" w:rsidR="00C264CE" w:rsidRDefault="00D93B7F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E2A2E2" wp14:editId="509E8885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CFBF2" id="Rectangle 11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" stroked="f" strokecolor="#1f3763 [160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0CAFE1" wp14:editId="715E2D3C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3AE4B8" id="Rectangle 10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16D927" wp14:editId="4D1E91A9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0198FB" w14:textId="28C6E087" w:rsidR="00D93B7F" w:rsidRPr="00D93B7F" w:rsidRDefault="00D93B7F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16D927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460198FB" w14:textId="28C6E087" w:rsidR="00D93B7F" w:rsidRPr="00D93B7F" w:rsidRDefault="00D93B7F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0ABD15" wp14:editId="29204C01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247819" w14:textId="571084C0" w:rsidR="00D93B7F" w:rsidRPr="00D93B7F" w:rsidRDefault="00D93B7F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ABD15" id="Text Box 8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6F247819" w14:textId="571084C0" w:rsidR="00D93B7F" w:rsidRPr="00D93B7F" w:rsidRDefault="00D93B7F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5DCDB8" wp14:editId="1F5CB6BD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D2FCA0" w14:textId="42DB379E" w:rsidR="00D93B7F" w:rsidRPr="00D93B7F" w:rsidRDefault="00D93B7F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2/19/2026 1:53:01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DCDB8" id="Text Box 7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61D2FCA0" w14:textId="42DB379E" w:rsidR="00D93B7F" w:rsidRPr="00D93B7F" w:rsidRDefault="00D93B7F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2/19/2026 1:53:01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23B922" wp14:editId="3D52E031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7E956D" w14:textId="2F6F8F65" w:rsidR="00D93B7F" w:rsidRPr="00D93B7F" w:rsidRDefault="00D93B7F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3B922" id="Text Box 6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667E956D" w14:textId="2F6F8F65" w:rsidR="00D93B7F" w:rsidRPr="00D93B7F" w:rsidRDefault="00D93B7F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095D9E" wp14:editId="6E1874EE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63CDB2" w14:textId="3B4ACC91" w:rsidR="00D93B7F" w:rsidRPr="00D93B7F" w:rsidRDefault="00D93B7F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95D9E" id="Text Box 5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4F63CDB2" w14:textId="3B4ACC91" w:rsidR="00D93B7F" w:rsidRPr="00D93B7F" w:rsidRDefault="00D93B7F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C83FF4" wp14:editId="586B0483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7C133A" w14:textId="1C98F13B" w:rsidR="00D93B7F" w:rsidRPr="00D93B7F" w:rsidRDefault="00D93B7F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83FF4" id="Text Box 4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2D7C133A" w14:textId="1C98F13B" w:rsidR="00D93B7F" w:rsidRPr="00D93B7F" w:rsidRDefault="00D93B7F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91C626" wp14:editId="206CF770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2419854B" w14:textId="0F5D4C12" w:rsidR="00D93B7F" w:rsidRPr="00D93B7F" w:rsidRDefault="00D93B7F" w:rsidP="00D93B7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1C626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2419854B" w14:textId="0F5D4C12" w:rsidR="00D93B7F" w:rsidRPr="00D93B7F" w:rsidRDefault="00D93B7F" w:rsidP="00D93B7F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4DF985" wp14:editId="2B28583C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132545" w14:textId="45CDB3B0" w:rsidR="00D93B7F" w:rsidRPr="00D93B7F" w:rsidRDefault="00D93B7F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DF985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66132545" w14:textId="45CDB3B0" w:rsidR="00D93B7F" w:rsidRPr="00D93B7F" w:rsidRDefault="00D93B7F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352F16B1" w14:textId="012374B1" w:rsidR="00D93B7F" w:rsidRDefault="00D93B7F" w:rsidP="009D4204"/>
    <w:p w14:paraId="48404952" w14:textId="77777777" w:rsidR="00D93B7F" w:rsidRDefault="00D93B7F">
      <w:r>
        <w:br w:type="page"/>
      </w:r>
    </w:p>
    <w:p w14:paraId="7C9EB6FD" w14:textId="77777777" w:rsidR="00D93B7F" w:rsidRPr="009D4204" w:rsidRDefault="00D93B7F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2770D3" wp14:editId="20C13784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7E702E2D" w14:textId="2F7B9620" w:rsidR="00D93B7F" w:rsidRPr="00D93B7F" w:rsidRDefault="00D93B7F" w:rsidP="00D93B7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770D3" id="Text Box 13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7E702E2D" w14:textId="2F7B9620" w:rsidR="00D93B7F" w:rsidRPr="00D93B7F" w:rsidRDefault="00D93B7F" w:rsidP="00D93B7F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0DCD59" wp14:editId="344194CD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B0ADF9" w14:textId="52F6527D" w:rsidR="00D93B7F" w:rsidRPr="00D93B7F" w:rsidRDefault="00D93B7F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DCD59" id="Text Box 12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07B0ADF9" w14:textId="52F6527D" w:rsidR="00D93B7F" w:rsidRPr="00D93B7F" w:rsidRDefault="00D93B7F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46"/>
        <w:gridCol w:w="788"/>
        <w:gridCol w:w="1445"/>
        <w:gridCol w:w="1247"/>
        <w:gridCol w:w="1094"/>
        <w:gridCol w:w="922"/>
        <w:gridCol w:w="922"/>
        <w:gridCol w:w="937"/>
      </w:tblGrid>
      <w:tr w:rsidR="00D93B7F" w:rsidRPr="00D93B7F" w14:paraId="35E4926A" w14:textId="77777777" w:rsidTr="00D93B7F">
        <w:trPr>
          <w:tblCellSpacing w:w="15" w:type="dxa"/>
        </w:trPr>
        <w:tc>
          <w:tcPr>
            <w:tcW w:w="0" w:type="auto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374F29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proofErr w:type="spellStart"/>
            <w:r w:rsidRPr="00D93B7F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eZAF</w:t>
            </w:r>
            <w:proofErr w:type="spellEnd"/>
            <w:r w:rsidRPr="00D93B7F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 xml:space="preserve"> Quant Result - Analysis Uncertainty: 14.94 %</w:t>
            </w:r>
          </w:p>
        </w:tc>
      </w:tr>
      <w:tr w:rsidR="00D93B7F" w:rsidRPr="00D93B7F" w14:paraId="2C9AFD2D" w14:textId="77777777" w:rsidTr="00D93B7F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D1C108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E6FF30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D89F83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MDL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6C64F2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69513D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Error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5E42E9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Net Int.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39D5DD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E4472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2495FF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  <w:tr w:rsidR="00D93B7F" w:rsidRPr="00D93B7F" w14:paraId="63604254" w14:textId="77777777" w:rsidTr="00D93B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EF8143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3EBFFC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57D573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A491BE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77EE54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FEF137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540.5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78CFFA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0.9177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CF938A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0.0723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5C20B9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D93B7F" w:rsidRPr="00D93B7F" w14:paraId="5AA73902" w14:textId="77777777" w:rsidTr="00D93B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DD8AA5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1CDEFE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A38446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2.57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164EA4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D3C1EB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C33421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B3B512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0.9225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3660A2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0.0132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2612AD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D93B7F" w:rsidRPr="00D93B7F" w14:paraId="6D0FE053" w14:textId="77777777" w:rsidTr="00D93B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42EA7A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2A219D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584EF8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DA25C9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E85182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8BC421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EFE454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0.9264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174927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0.0262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5E2075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D93B7F" w:rsidRPr="00D93B7F" w14:paraId="119DF025" w14:textId="77777777" w:rsidTr="00D93B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1DB65C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E9919C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3CB44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19AF05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5C18F4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35FCB7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2CDB89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0.9299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EEF58E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0.0475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4F19CF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D93B7F" w:rsidRPr="00D93B7F" w14:paraId="53ECC34D" w14:textId="77777777" w:rsidTr="00D93B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127C07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2D086A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A88555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0FB18C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1B0D05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CF4564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A5FF97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0.9362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4B4436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0.1574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8484F1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1.0025</w:t>
            </w:r>
          </w:p>
        </w:tc>
      </w:tr>
      <w:tr w:rsidR="00D93B7F" w:rsidRPr="00D93B7F" w14:paraId="0ED8F782" w14:textId="77777777" w:rsidTr="00D93B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0D5231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16F259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5C2449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E8EA34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6D6CAA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EE69D6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211.1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5EF36E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0.9446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ADC81C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0.4609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E2AB78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1.0065</w:t>
            </w:r>
          </w:p>
        </w:tc>
      </w:tr>
      <w:tr w:rsidR="00D93B7F" w:rsidRPr="00D93B7F" w14:paraId="25C62A9E" w14:textId="77777777" w:rsidTr="00D93B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9BF2B2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Er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BA608B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169215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EF0473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8A7AEE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9ADD6C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2D2D5D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0.9725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31F3F2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0.9803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68565F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1.0506</w:t>
            </w:r>
          </w:p>
        </w:tc>
      </w:tr>
      <w:tr w:rsidR="00D93B7F" w:rsidRPr="00D93B7F" w14:paraId="44686092" w14:textId="77777777" w:rsidTr="00D93B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5DBA67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Yb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C4D471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16B06C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7AC9A4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969171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564F14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183.3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24807D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0.9739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622D87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0.9834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796018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1.0390</w:t>
            </w:r>
          </w:p>
        </w:tc>
      </w:tr>
      <w:tr w:rsidR="00D93B7F" w:rsidRPr="00D93B7F" w14:paraId="24D724EB" w14:textId="77777777" w:rsidTr="00D93B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4D916F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D14BB6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52264F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949073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765DE7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FD1D64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5D6130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0.9833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6662CD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0.9893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E92FAE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1.0590</w:t>
            </w:r>
          </w:p>
        </w:tc>
      </w:tr>
    </w:tbl>
    <w:p w14:paraId="242A2D95" w14:textId="333B14EE" w:rsidR="00D93B7F" w:rsidRPr="009D4204" w:rsidRDefault="00D93B7F" w:rsidP="009D4204"/>
    <w:sectPr w:rsidR="00D93B7F" w:rsidRPr="009D4204" w:rsidSect="00D93B7F">
      <w:headerReference w:type="default" r:id="rId10"/>
      <w:footerReference w:type="default" r:id="rId11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620A7" w14:textId="77777777" w:rsidR="00194DCF" w:rsidRDefault="00194DCF" w:rsidP="0053017F">
      <w:pPr>
        <w:spacing w:after="0" w:line="240" w:lineRule="auto"/>
      </w:pPr>
      <w:r>
        <w:separator/>
      </w:r>
    </w:p>
  </w:endnote>
  <w:endnote w:type="continuationSeparator" w:id="0">
    <w:p w14:paraId="60468354" w14:textId="77777777" w:rsidR="00194DCF" w:rsidRDefault="00194DCF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8F90DF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BB5BA51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521C5" w14:textId="77777777" w:rsidR="00194DCF" w:rsidRDefault="00194DCF" w:rsidP="0053017F">
      <w:pPr>
        <w:spacing w:after="0" w:line="240" w:lineRule="auto"/>
      </w:pPr>
      <w:r>
        <w:separator/>
      </w:r>
    </w:p>
  </w:footnote>
  <w:footnote w:type="continuationSeparator" w:id="0">
    <w:p w14:paraId="5681E93C" w14:textId="77777777" w:rsidR="00194DCF" w:rsidRDefault="00194DCF" w:rsidP="0053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AF5F0" w14:textId="74119D48" w:rsidR="00D93B7F" w:rsidRDefault="00D93B7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CBD0A9" wp14:editId="0725076D">
              <wp:simplePos x="0" y="0"/>
              <wp:positionH relativeFrom="column">
                <wp:posOffset>5777484</wp:posOffset>
              </wp:positionH>
              <wp:positionV relativeFrom="paragraph">
                <wp:posOffset>189230</wp:posOffset>
              </wp:positionV>
              <wp:extent cx="829691" cy="508000"/>
              <wp:effectExtent l="0" t="0" r="8890" b="6350"/>
              <wp:wrapNone/>
              <wp:docPr id="3" name="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9691" cy="5080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0944A77" id="Logo" o:spid="_x0000_s1026" style="position:absolute;margin-left:454.9pt;margin-top:14.9pt;width:65.3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" stroked="f" strokecolor="#1f3763 [1604]" strokeweight="1pt">
              <v:fill r:id="rId2" o:title="" recolor="t" rotate="t" type="fram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B7F"/>
    <w:rsid w:val="00044274"/>
    <w:rsid w:val="001370E1"/>
    <w:rsid w:val="00194DCF"/>
    <w:rsid w:val="0023457B"/>
    <w:rsid w:val="004C791E"/>
    <w:rsid w:val="00507EC5"/>
    <w:rsid w:val="0053017F"/>
    <w:rsid w:val="005F47B7"/>
    <w:rsid w:val="00681D82"/>
    <w:rsid w:val="00756274"/>
    <w:rsid w:val="007B1409"/>
    <w:rsid w:val="007E3E44"/>
    <w:rsid w:val="007F4C75"/>
    <w:rsid w:val="00812D4B"/>
    <w:rsid w:val="008C5230"/>
    <w:rsid w:val="009676EE"/>
    <w:rsid w:val="00975F98"/>
    <w:rsid w:val="009D4204"/>
    <w:rsid w:val="00AD577B"/>
    <w:rsid w:val="00B3515D"/>
    <w:rsid w:val="00BE44C8"/>
    <w:rsid w:val="00C17646"/>
    <w:rsid w:val="00C264CE"/>
    <w:rsid w:val="00C4147B"/>
    <w:rsid w:val="00C4654F"/>
    <w:rsid w:val="00D93B7F"/>
    <w:rsid w:val="00DA21AE"/>
    <w:rsid w:val="00E1664E"/>
    <w:rsid w:val="00E30942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A53E66"/>
  <w15:chartTrackingRefBased/>
  <w15:docId w15:val="{A92B9320-6D45-4166-B6EE-26BA5BCFA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9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defaul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0</TotalTime>
  <Pages>2</Pages>
  <Words>111</Words>
  <Characters>431</Characters>
  <Application>Microsoft Office Word</Application>
  <DocSecurity>0</DocSecurity>
  <Lines>95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supervisor</dc:creator>
  <cp:keywords/>
  <dc:description/>
  <cp:lastModifiedBy>supervisor</cp:lastModifiedBy>
  <cp:revision>1</cp:revision>
  <dcterms:created xsi:type="dcterms:W3CDTF">2026-02-19T08:28:00Z</dcterms:created>
  <dcterms:modified xsi:type="dcterms:W3CDTF">2026-02-19T08:28:00Z</dcterms:modified>
</cp:coreProperties>
</file>