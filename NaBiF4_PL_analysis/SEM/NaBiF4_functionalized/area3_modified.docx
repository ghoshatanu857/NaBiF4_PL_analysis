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6E5AF" w14:textId="7090E757" w:rsidR="00C264CE" w:rsidRDefault="00D36E7F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07E933" wp14:editId="64F03563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7E6877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87E802" wp14:editId="3E9D62B8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347891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E46C1A" wp14:editId="1CFCFE34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08A80D" w14:textId="30B0E167" w:rsidR="00D36E7F" w:rsidRPr="00D36E7F" w:rsidRDefault="00D36E7F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E46C1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5E08A80D" w14:textId="30B0E167" w:rsidR="00D36E7F" w:rsidRPr="00D36E7F" w:rsidRDefault="00D36E7F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7A89F7" wp14:editId="72623410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3C5D3A" w14:textId="3C743EEE" w:rsidR="00D36E7F" w:rsidRPr="00D36E7F" w:rsidRDefault="00D36E7F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A89F7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4D3C5D3A" w14:textId="3C743EEE" w:rsidR="00D36E7F" w:rsidRPr="00D36E7F" w:rsidRDefault="00D36E7F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6487F5" wp14:editId="4B082018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481CF5" w14:textId="11C421EC" w:rsidR="00D36E7F" w:rsidRPr="00D36E7F" w:rsidRDefault="00D36E7F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2/19/2026 1:37:48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487F5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08481CF5" w14:textId="11C421EC" w:rsidR="00D36E7F" w:rsidRPr="00D36E7F" w:rsidRDefault="00D36E7F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2/19/2026 1:37:48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7C257E" wp14:editId="05E62B6E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64E11F" w14:textId="6A1CDBC6" w:rsidR="00D36E7F" w:rsidRPr="00D36E7F" w:rsidRDefault="00D36E7F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C257E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7964E11F" w14:textId="6A1CDBC6" w:rsidR="00D36E7F" w:rsidRPr="00D36E7F" w:rsidRDefault="00D36E7F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E6815A" wp14:editId="1A2ADC45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52537D" w14:textId="79511496" w:rsidR="00D36E7F" w:rsidRPr="00D36E7F" w:rsidRDefault="00D36E7F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6815A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4052537D" w14:textId="79511496" w:rsidR="00D36E7F" w:rsidRPr="00D36E7F" w:rsidRDefault="00D36E7F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649324" wp14:editId="2562E896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797466" w14:textId="5E8178E3" w:rsidR="00D36E7F" w:rsidRPr="00D36E7F" w:rsidRDefault="00D36E7F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49324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45797466" w14:textId="5E8178E3" w:rsidR="00D36E7F" w:rsidRPr="00D36E7F" w:rsidRDefault="00D36E7F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B8C3BD" wp14:editId="492FF4D9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62BC67EE" w14:textId="4FD1128E" w:rsidR="00D36E7F" w:rsidRPr="00D36E7F" w:rsidRDefault="00D36E7F" w:rsidP="00D36E7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8C3BD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62BC67EE" w14:textId="4FD1128E" w:rsidR="00D36E7F" w:rsidRPr="00D36E7F" w:rsidRDefault="00D36E7F" w:rsidP="00D36E7F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03237" wp14:editId="5FA6BD09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3A5D8D" w14:textId="1AAEEC39" w:rsidR="00D36E7F" w:rsidRPr="00D36E7F" w:rsidRDefault="00D36E7F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03237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3A3A5D8D" w14:textId="1AAEEC39" w:rsidR="00D36E7F" w:rsidRPr="00D36E7F" w:rsidRDefault="00D36E7F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3AE61F8D" w14:textId="5F6B6318" w:rsidR="00D36E7F" w:rsidRDefault="00D36E7F" w:rsidP="009D4204"/>
    <w:p w14:paraId="35C5765F" w14:textId="77777777" w:rsidR="00D36E7F" w:rsidRDefault="00D36E7F">
      <w:r>
        <w:br w:type="page"/>
      </w:r>
    </w:p>
    <w:p w14:paraId="1EC99585" w14:textId="77777777" w:rsidR="00D36E7F" w:rsidRPr="009D4204" w:rsidRDefault="00D36E7F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12FBA1" wp14:editId="3F090E77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11CB1B31" w14:textId="597CBE8D" w:rsidR="00D36E7F" w:rsidRPr="00D36E7F" w:rsidRDefault="00D36E7F" w:rsidP="00D36E7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2FBA1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11CB1B31" w14:textId="597CBE8D" w:rsidR="00D36E7F" w:rsidRPr="00D36E7F" w:rsidRDefault="00D36E7F" w:rsidP="00D36E7F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569612" wp14:editId="3527C54E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77FDE8" w14:textId="51C9097E" w:rsidR="00D36E7F" w:rsidRPr="00D36E7F" w:rsidRDefault="00D36E7F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69612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5777FDE8" w14:textId="51C9097E" w:rsidR="00D36E7F" w:rsidRPr="00D36E7F" w:rsidRDefault="00D36E7F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D36E7F" w:rsidRPr="00D36E7F" w14:paraId="29427842" w14:textId="77777777" w:rsidTr="00D36E7F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770D35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r w:rsidRPr="00D36E7F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 Quant Result - Analysis Uncertainty: 11.96 %</w:t>
            </w:r>
          </w:p>
        </w:tc>
      </w:tr>
      <w:tr w:rsidR="00D36E7F" w:rsidRPr="00D36E7F" w14:paraId="1BECFEA3" w14:textId="77777777" w:rsidTr="00D36E7F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0C32D2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06A0FE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5B101C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85C1DC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AFDE6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9B2664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1C88E4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BC865F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7BA16F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D36E7F" w:rsidRPr="00D36E7F" w14:paraId="6A52803F" w14:textId="77777777" w:rsidTr="00D36E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F1687D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4262DE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D7C85F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EC9AA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FB60D7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BEE906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807.4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FE91FB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0.9346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32F4F8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0.0767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EC9D12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36E7F" w:rsidRPr="00D36E7F" w14:paraId="007B1364" w14:textId="77777777" w:rsidTr="00D36E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EE060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C2CDDE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09563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4FEBB4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12323B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1DD31A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388C32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0.9386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674ED4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0.0135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47EDD0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36E7F" w:rsidRPr="00D36E7F" w14:paraId="132FBC1C" w14:textId="77777777" w:rsidTr="00D36E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A39A1B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5BA8D1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68494F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122CE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312124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D10F8F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4EC49B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0.9418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9381E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0.0259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4A8727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36E7F" w:rsidRPr="00D36E7F" w14:paraId="5504799B" w14:textId="77777777" w:rsidTr="00D36E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5048F4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0B76C3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D7BA35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0F52E8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EC44FB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1F1B96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23CF4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0.9448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995953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0.0421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048237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36E7F" w:rsidRPr="00D36E7F" w14:paraId="1EFC672F" w14:textId="77777777" w:rsidTr="00D36E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BA1271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23871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1C1427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3DF27C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C627A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AABD96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37E01C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0.9500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9D69FE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0.1531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F7E440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1.0019</w:t>
            </w:r>
          </w:p>
        </w:tc>
      </w:tr>
      <w:tr w:rsidR="00D36E7F" w:rsidRPr="00D36E7F" w14:paraId="72534116" w14:textId="77777777" w:rsidTr="00D36E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0F3A55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3DBAEC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38ED17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EC60C7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496877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398395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523.2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79C99D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0.9569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3867BF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0.5346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F0F0D0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1.0051</w:t>
            </w:r>
          </w:p>
        </w:tc>
      </w:tr>
      <w:tr w:rsidR="00D36E7F" w:rsidRPr="00D36E7F" w14:paraId="03D06A9C" w14:textId="77777777" w:rsidTr="00D36E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F4EDFD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5AECA3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34E814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0.15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B83050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22603A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D271F5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6A7229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0.9794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AA6489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0.9904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DFCD35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1.0541</w:t>
            </w:r>
          </w:p>
        </w:tc>
      </w:tr>
      <w:tr w:rsidR="00D36E7F" w:rsidRPr="00D36E7F" w14:paraId="1DB30821" w14:textId="77777777" w:rsidTr="00D36E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969BFD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EB3764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8C22E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FE4A29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6FCCA8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0B00A1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23F1C9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0.9805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F88EE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0.9922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4F54B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1.0557</w:t>
            </w:r>
          </w:p>
        </w:tc>
      </w:tr>
      <w:tr w:rsidR="00D36E7F" w:rsidRPr="00D36E7F" w14:paraId="0518855F" w14:textId="77777777" w:rsidTr="00D36E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4B9135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0E9971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2128D6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0.36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8A111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B7BE74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12213D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91E460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0.9878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2E7BB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0.9976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B0B4E5" w14:textId="77777777" w:rsidR="00D36E7F" w:rsidRPr="00D36E7F" w:rsidRDefault="00D36E7F" w:rsidP="00D36E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6E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1.1189</w:t>
            </w:r>
          </w:p>
        </w:tc>
      </w:tr>
    </w:tbl>
    <w:p w14:paraId="35F6FD97" w14:textId="21A70077" w:rsidR="00D36E7F" w:rsidRPr="009D4204" w:rsidRDefault="00D36E7F" w:rsidP="009D4204"/>
    <w:sectPr w:rsidR="00D36E7F" w:rsidRPr="009D4204" w:rsidSect="00D36E7F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2D4B5" w14:textId="77777777" w:rsidR="005C3B82" w:rsidRDefault="005C3B82" w:rsidP="0053017F">
      <w:pPr>
        <w:spacing w:after="0" w:line="240" w:lineRule="auto"/>
      </w:pPr>
      <w:r>
        <w:separator/>
      </w:r>
    </w:p>
  </w:endnote>
  <w:endnote w:type="continuationSeparator" w:id="0">
    <w:p w14:paraId="23053538" w14:textId="77777777" w:rsidR="005C3B82" w:rsidRDefault="005C3B82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8DA23E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B95D4ED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39DC3" w14:textId="77777777" w:rsidR="005C3B82" w:rsidRDefault="005C3B82" w:rsidP="0053017F">
      <w:pPr>
        <w:spacing w:after="0" w:line="240" w:lineRule="auto"/>
      </w:pPr>
      <w:r>
        <w:separator/>
      </w:r>
    </w:p>
  </w:footnote>
  <w:footnote w:type="continuationSeparator" w:id="0">
    <w:p w14:paraId="23AD1D87" w14:textId="77777777" w:rsidR="005C3B82" w:rsidRDefault="005C3B82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D0B59" w14:textId="3441E84A" w:rsidR="00D36E7F" w:rsidRDefault="00D36E7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793FFD" wp14:editId="29B43BFC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AF27135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E7F"/>
    <w:rsid w:val="00044274"/>
    <w:rsid w:val="001370E1"/>
    <w:rsid w:val="0023457B"/>
    <w:rsid w:val="004C791E"/>
    <w:rsid w:val="00507EC5"/>
    <w:rsid w:val="0053017F"/>
    <w:rsid w:val="005C3B82"/>
    <w:rsid w:val="005F47B7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E44C8"/>
    <w:rsid w:val="00C17646"/>
    <w:rsid w:val="00C264CE"/>
    <w:rsid w:val="00C4147B"/>
    <w:rsid w:val="00C4654F"/>
    <w:rsid w:val="00D36E7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39E570"/>
  <w15:chartTrackingRefBased/>
  <w15:docId w15:val="{B96EACAE-D321-4551-9EAB-5D16B8F91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8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</TotalTime>
  <Pages>2</Pages>
  <Words>111</Words>
  <Characters>431</Characters>
  <Application>Microsoft Office Word</Application>
  <DocSecurity>0</DocSecurity>
  <Lines>95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2026-02-19T08:20:00Z</dcterms:created>
  <dcterms:modified xsi:type="dcterms:W3CDTF">2026-02-19T08:21:00Z</dcterms:modified>
</cp:coreProperties>
</file>