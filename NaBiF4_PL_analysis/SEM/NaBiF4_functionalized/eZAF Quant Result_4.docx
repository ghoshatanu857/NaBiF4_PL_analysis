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28D83" w14:textId="204F75D7" w:rsidR="00C264CE" w:rsidRDefault="00BD2625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686AEF" wp14:editId="2C8890E6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47085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0ECE01" wp14:editId="118F62B4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F8A3F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BFFD4C" wp14:editId="4364B135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CE12BE" w14:textId="08EF1BC5" w:rsidR="00BD2625" w:rsidRPr="00BD2625" w:rsidRDefault="00BD2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FFD4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3ECE12BE" w14:textId="08EF1BC5" w:rsidR="00BD2625" w:rsidRPr="00BD2625" w:rsidRDefault="00BD2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5EA1A1" wp14:editId="1D37D8E2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3F0A1E" w14:textId="02881F50" w:rsidR="00BD2625" w:rsidRPr="00BD2625" w:rsidRDefault="00BD2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EA1A1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363F0A1E" w14:textId="02881F50" w:rsidR="00BD2625" w:rsidRPr="00BD2625" w:rsidRDefault="00BD2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D037CD" wp14:editId="38B51126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C5D547" w14:textId="155FADDB" w:rsidR="00BD2625" w:rsidRPr="00BD2625" w:rsidRDefault="00BD2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2:07:12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037CD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2BC5D547" w14:textId="155FADDB" w:rsidR="00BD2625" w:rsidRPr="00BD2625" w:rsidRDefault="00BD2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2:07:12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027AEF" wp14:editId="7F58E719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DEB1DD" w14:textId="10A6B501" w:rsidR="00BD2625" w:rsidRPr="00BD2625" w:rsidRDefault="00BD2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27AEF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51DEB1DD" w14:textId="10A6B501" w:rsidR="00BD2625" w:rsidRPr="00BD2625" w:rsidRDefault="00BD2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49C54" wp14:editId="06BDE590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F6FC19" w14:textId="3E1C684E" w:rsidR="00BD2625" w:rsidRPr="00BD2625" w:rsidRDefault="00BD2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49C54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2BF6FC19" w14:textId="3E1C684E" w:rsidR="00BD2625" w:rsidRPr="00BD2625" w:rsidRDefault="00BD2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BF3FAB" wp14:editId="72C16B15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1627F9" w14:textId="013606B5" w:rsidR="00BD2625" w:rsidRPr="00BD2625" w:rsidRDefault="00BD2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F3FAB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0C1627F9" w14:textId="013606B5" w:rsidR="00BD2625" w:rsidRPr="00BD2625" w:rsidRDefault="00BD2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4CC984" wp14:editId="58592AC7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03825D04" w14:textId="6FCAFB04" w:rsidR="00BD2625" w:rsidRPr="00BD2625" w:rsidRDefault="00BD2625" w:rsidP="00BD26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CC984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03825D04" w14:textId="6FCAFB04" w:rsidR="00BD2625" w:rsidRPr="00BD2625" w:rsidRDefault="00BD2625" w:rsidP="00BD26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343E1" wp14:editId="3B1883B4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B07B77" w14:textId="3681539A" w:rsidR="00BD2625" w:rsidRPr="00BD2625" w:rsidRDefault="00BD26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343E1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9B07B77" w14:textId="3681539A" w:rsidR="00BD2625" w:rsidRPr="00BD2625" w:rsidRDefault="00BD26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0A5BB050" w14:textId="498C497C" w:rsidR="00BD2625" w:rsidRDefault="00BD2625" w:rsidP="009D4204"/>
    <w:p w14:paraId="25EBFF21" w14:textId="77777777" w:rsidR="00BD2625" w:rsidRDefault="00BD2625">
      <w:r>
        <w:br w:type="page"/>
      </w:r>
    </w:p>
    <w:p w14:paraId="26A45BF4" w14:textId="77777777" w:rsidR="00BD2625" w:rsidRPr="009D4204" w:rsidRDefault="00BD2625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CBD2A7" wp14:editId="7EF6DD0A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65CBE360" w14:textId="5F8AC28A" w:rsidR="00BD2625" w:rsidRPr="00BD2625" w:rsidRDefault="00BD2625" w:rsidP="00BD26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BD2A7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65CBE360" w14:textId="5F8AC28A" w:rsidR="00BD2625" w:rsidRPr="00BD2625" w:rsidRDefault="00BD2625" w:rsidP="00BD26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225574" wp14:editId="704BB4C9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1DEC15" w14:textId="23637F2E" w:rsidR="00BD2625" w:rsidRPr="00BD2625" w:rsidRDefault="00BD26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25574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4D1DEC15" w14:textId="23637F2E" w:rsidR="00BD2625" w:rsidRPr="00BD2625" w:rsidRDefault="00BD26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BD2625" w:rsidRPr="00BD2625" w14:paraId="5C56A694" w14:textId="77777777" w:rsidTr="00BD2625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15494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 Quant Result - Analysis Uncertainty: 19.03 %</w:t>
            </w:r>
          </w:p>
        </w:tc>
      </w:tr>
      <w:tr w:rsidR="00BD2625" w:rsidRPr="00BD2625" w14:paraId="59690736" w14:textId="77777777" w:rsidTr="00BD2625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15C6D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38135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0D6A0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69928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E75FC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13876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FE0B5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DC516C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2C9BFC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BD2625" w:rsidRPr="00BD2625" w14:paraId="538D56CF" w14:textId="77777777" w:rsidTr="00BD26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67557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05277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85A20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64EA1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3282B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8BD81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AED6E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0.9035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380A2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0.0165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AA15E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D2625" w:rsidRPr="00BD2625" w14:paraId="6901E8C9" w14:textId="77777777" w:rsidTr="00BD26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81DDC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E78E2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04899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DEEE5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2B4D0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F5F70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D174B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0.9132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35649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0.0544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217A5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D2625" w:rsidRPr="00BD2625" w14:paraId="345CFC79" w14:textId="77777777" w:rsidTr="00BD26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4C4AAE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998A7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2154A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76A76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BFBA5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1CD6B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1451.5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2720B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DC053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0.5121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81010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1.0024</w:t>
            </w:r>
          </w:p>
        </w:tc>
      </w:tr>
      <w:tr w:rsidR="00BD2625" w:rsidRPr="00BD2625" w14:paraId="7088E6C1" w14:textId="77777777" w:rsidTr="00BD26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4E6C72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33DFC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DCE06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0.82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5C873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79874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06838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AEA28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0.9402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5FB1C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0.3849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F67AB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1.0014</w:t>
            </w:r>
          </w:p>
        </w:tc>
      </w:tr>
      <w:tr w:rsidR="00BD2625" w:rsidRPr="00BD2625" w14:paraId="114B9393" w14:textId="77777777" w:rsidTr="00BD26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97FEF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DDD8C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92904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0.99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73A2C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F7AE7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AF6B6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79BA1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0.9447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A3E89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0.5728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DFFD0" w14:textId="77777777" w:rsidR="00BD2625" w:rsidRPr="00BD2625" w:rsidRDefault="00BD2625" w:rsidP="00BD2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D2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1.0035</w:t>
            </w:r>
          </w:p>
        </w:tc>
      </w:tr>
    </w:tbl>
    <w:p w14:paraId="35CB0BB1" w14:textId="6956165A" w:rsidR="00BD2625" w:rsidRPr="009D4204" w:rsidRDefault="00BD2625" w:rsidP="009D4204"/>
    <w:sectPr w:rsidR="00BD2625" w:rsidRPr="009D4204" w:rsidSect="00BD2625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5C09E" w14:textId="77777777" w:rsidR="009634A6" w:rsidRDefault="009634A6" w:rsidP="0053017F">
      <w:pPr>
        <w:spacing w:after="0" w:line="240" w:lineRule="auto"/>
      </w:pPr>
      <w:r>
        <w:separator/>
      </w:r>
    </w:p>
  </w:endnote>
  <w:endnote w:type="continuationSeparator" w:id="0">
    <w:p w14:paraId="1F649B97" w14:textId="77777777" w:rsidR="009634A6" w:rsidRDefault="009634A6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05B8C4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8E35AF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014B3" w14:textId="77777777" w:rsidR="009634A6" w:rsidRDefault="009634A6" w:rsidP="0053017F">
      <w:pPr>
        <w:spacing w:after="0" w:line="240" w:lineRule="auto"/>
      </w:pPr>
      <w:r>
        <w:separator/>
      </w:r>
    </w:p>
  </w:footnote>
  <w:footnote w:type="continuationSeparator" w:id="0">
    <w:p w14:paraId="32066869" w14:textId="77777777" w:rsidR="009634A6" w:rsidRDefault="009634A6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EDB4" w14:textId="38E00167" w:rsidR="00BD2625" w:rsidRDefault="00BD26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A2AF07" wp14:editId="7CD97BBC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248C5B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25"/>
    <w:rsid w:val="00044274"/>
    <w:rsid w:val="001370E1"/>
    <w:rsid w:val="0023457B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34A6"/>
    <w:rsid w:val="009676EE"/>
    <w:rsid w:val="00975F98"/>
    <w:rsid w:val="009D4204"/>
    <w:rsid w:val="00AD577B"/>
    <w:rsid w:val="00B3515D"/>
    <w:rsid w:val="00BD2625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69BE6"/>
  <w15:chartTrackingRefBased/>
  <w15:docId w15:val="{F1EDF1F5-7307-454B-AD9F-49D6B118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71</Words>
  <Characters>280</Characters>
  <Application>Microsoft Office Word</Application>
  <DocSecurity>0</DocSecurity>
  <Lines>59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2026-02-19T08:39:00Z</dcterms:created>
  <dcterms:modified xsi:type="dcterms:W3CDTF">2026-02-19T08:39:00Z</dcterms:modified>
</cp:coreProperties>
</file>