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4CBC7" w14:textId="59DB9F47" w:rsidR="00C264CE" w:rsidRDefault="00136625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7A4A99" wp14:editId="283D858A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B35BC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AA020" wp14:editId="4BC3CBB3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EC0F2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058D0B" wp14:editId="08623103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F9EFB9" w14:textId="39FEE5C8" w:rsidR="00136625" w:rsidRPr="00136625" w:rsidRDefault="00136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58D0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50F9EFB9" w14:textId="39FEE5C8" w:rsidR="00136625" w:rsidRPr="00136625" w:rsidRDefault="00136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5DB49" wp14:editId="1D58504B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E191EF" w14:textId="600D1A7F" w:rsidR="00136625" w:rsidRPr="00136625" w:rsidRDefault="00136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DB49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39E191EF" w14:textId="600D1A7F" w:rsidR="00136625" w:rsidRPr="00136625" w:rsidRDefault="00136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E845DB" wp14:editId="47DFE475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B35C48" w14:textId="734C3C56" w:rsidR="00136625" w:rsidRPr="00136625" w:rsidRDefault="00136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2:07:12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845DB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36B35C48" w14:textId="734C3C56" w:rsidR="00136625" w:rsidRPr="00136625" w:rsidRDefault="00136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2:07:12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B77A1" wp14:editId="71D14302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7C59CD" w14:textId="040496E5" w:rsidR="00136625" w:rsidRPr="00136625" w:rsidRDefault="00136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B77A1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117C59CD" w14:textId="040496E5" w:rsidR="00136625" w:rsidRPr="00136625" w:rsidRDefault="00136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6A7A5F" wp14:editId="720943C8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1F9087" w14:textId="687A50E8" w:rsidR="00136625" w:rsidRPr="00136625" w:rsidRDefault="00136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A7A5F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171F9087" w14:textId="687A50E8" w:rsidR="00136625" w:rsidRPr="00136625" w:rsidRDefault="00136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90D79E" wp14:editId="1DEBDA8E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1BEBB" w14:textId="7C2C3214" w:rsidR="00136625" w:rsidRPr="00136625" w:rsidRDefault="00136625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0D79E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0571BEBB" w14:textId="7C2C3214" w:rsidR="00136625" w:rsidRPr="00136625" w:rsidRDefault="00136625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68851" wp14:editId="16104063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7E3A0C5" w14:textId="0882DBE0" w:rsidR="00136625" w:rsidRPr="00136625" w:rsidRDefault="00136625" w:rsidP="001366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68851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7E3A0C5" w14:textId="0882DBE0" w:rsidR="00136625" w:rsidRPr="00136625" w:rsidRDefault="00136625" w:rsidP="001366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3F41A" wp14:editId="2E844D10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E99D5A" w14:textId="248D247F" w:rsidR="00136625" w:rsidRPr="00136625" w:rsidRDefault="001366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3F41A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64E99D5A" w14:textId="248D247F" w:rsidR="00136625" w:rsidRPr="00136625" w:rsidRDefault="001366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2ADA4320" w14:textId="190B7D6C" w:rsidR="00136625" w:rsidRDefault="00136625" w:rsidP="009D4204"/>
    <w:p w14:paraId="68D74F01" w14:textId="77777777" w:rsidR="00136625" w:rsidRDefault="00136625">
      <w:r>
        <w:br w:type="page"/>
      </w:r>
    </w:p>
    <w:p w14:paraId="4D8A8915" w14:textId="77777777" w:rsidR="00136625" w:rsidRPr="009D4204" w:rsidRDefault="00136625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659555" wp14:editId="18749728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F7C7BA3" w14:textId="4BD78BE2" w:rsidR="00136625" w:rsidRPr="00136625" w:rsidRDefault="00136625" w:rsidP="0013662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59555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F7C7BA3" w14:textId="4BD78BE2" w:rsidR="00136625" w:rsidRPr="00136625" w:rsidRDefault="00136625" w:rsidP="00136625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A7AF14" wp14:editId="39C06CDE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7C53D0" w14:textId="261D41D7" w:rsidR="00136625" w:rsidRPr="00136625" w:rsidRDefault="00136625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7AF14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B7C53D0" w14:textId="261D41D7" w:rsidR="00136625" w:rsidRPr="00136625" w:rsidRDefault="00136625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136625" w:rsidRPr="00136625" w14:paraId="19C48F4E" w14:textId="77777777" w:rsidTr="00136625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94C133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23.43 %</w:t>
            </w:r>
          </w:p>
        </w:tc>
      </w:tr>
      <w:tr w:rsidR="00136625" w:rsidRPr="00136625" w14:paraId="58464467" w14:textId="77777777" w:rsidTr="00136625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A6BA5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C05749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E143CA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28609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CBF18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BBB8F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72D80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094518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C6909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136625" w:rsidRPr="00136625" w14:paraId="65FF91B4" w14:textId="77777777" w:rsidTr="00136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BAFDDC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99D9E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06ED3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45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FF4500"/>
                <w:sz w:val="20"/>
                <w:szCs w:val="20"/>
              </w:rPr>
              <w:t>11.34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783F82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295A88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2FA5C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CB64ED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BB934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0.0178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CE950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36625" w:rsidRPr="00136625" w14:paraId="768F8E5E" w14:textId="77777777" w:rsidTr="00136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598F5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9BE6D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B4A1F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737AA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F5BA3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B3EC1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330FA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2ACFDE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0.0305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56AD1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36625" w:rsidRPr="00136625" w14:paraId="4EEBFB9F" w14:textId="77777777" w:rsidTr="00136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5A00F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A5FA6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45B6A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3D1F1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9DB9F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B5121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44E42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0.9169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B09C6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0.0469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2DBEE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136625" w:rsidRPr="00136625" w14:paraId="6F1F79F0" w14:textId="77777777" w:rsidTr="00136625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20EB83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7D7E1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1C408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A32F6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31C8DB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F349F5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91207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537BD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0.5014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8130C" w14:textId="77777777" w:rsidR="00136625" w:rsidRPr="00136625" w:rsidRDefault="00136625" w:rsidP="00136625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13662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1.0024</w:t>
            </w:r>
          </w:p>
        </w:tc>
      </w:tr>
    </w:tbl>
    <w:p w14:paraId="2D0E4F78" w14:textId="271E3957" w:rsidR="00136625" w:rsidRPr="009D4204" w:rsidRDefault="00136625" w:rsidP="009D4204"/>
    <w:sectPr w:rsidR="00136625" w:rsidRPr="009D4204" w:rsidSect="00136625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CE682" w14:textId="77777777" w:rsidR="00423992" w:rsidRDefault="00423992" w:rsidP="0053017F">
      <w:pPr>
        <w:spacing w:after="0" w:line="240" w:lineRule="auto"/>
      </w:pPr>
      <w:r>
        <w:separator/>
      </w:r>
    </w:p>
  </w:endnote>
  <w:endnote w:type="continuationSeparator" w:id="0">
    <w:p w14:paraId="78A142A0" w14:textId="77777777" w:rsidR="00423992" w:rsidRDefault="00423992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367D60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37497C7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4F552" w14:textId="77777777" w:rsidR="00423992" w:rsidRDefault="00423992" w:rsidP="0053017F">
      <w:pPr>
        <w:spacing w:after="0" w:line="240" w:lineRule="auto"/>
      </w:pPr>
      <w:r>
        <w:separator/>
      </w:r>
    </w:p>
  </w:footnote>
  <w:footnote w:type="continuationSeparator" w:id="0">
    <w:p w14:paraId="5694BEA8" w14:textId="77777777" w:rsidR="00423992" w:rsidRDefault="00423992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62FBA" w14:textId="0EE2103B" w:rsidR="00136625" w:rsidRDefault="0013662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5B5D" wp14:editId="330E1ECA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39EC77E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25"/>
    <w:rsid w:val="00044274"/>
    <w:rsid w:val="00136625"/>
    <w:rsid w:val="001370E1"/>
    <w:rsid w:val="0023457B"/>
    <w:rsid w:val="00423992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60F6C"/>
  <w15:chartTrackingRefBased/>
  <w15:docId w15:val="{105D8376-DE57-425D-8491-3E15D825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9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61</Words>
  <Characters>243</Characters>
  <Application>Microsoft Office Word</Application>
  <DocSecurity>0</DocSecurity>
  <Lines>50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2026-02-19T08:41:00Z</dcterms:created>
  <dcterms:modified xsi:type="dcterms:W3CDTF">2026-02-19T08:41:00Z</dcterms:modified>
</cp:coreProperties>
</file>